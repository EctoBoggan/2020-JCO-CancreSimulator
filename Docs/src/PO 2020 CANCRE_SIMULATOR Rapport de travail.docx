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="Arial"/>
          <w:szCs w:val="24"/>
        </w:rPr>
        <w:id w:val="36086678"/>
        <w:docPartObj>
          <w:docPartGallery w:val="Cover Pages"/>
          <w:docPartUnique/>
        </w:docPartObj>
      </w:sdtPr>
      <w:sdtEndPr/>
      <w:sdtContent>
        <w:p w14:paraId="346D0699" w14:textId="3A02C02A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A5BD37D" wp14:editId="40A4B9AB">
                    <wp:simplePos x="0" y="0"/>
                    <wp:positionH relativeFrom="page">
                      <wp:posOffset>4174435</wp:posOffset>
                    </wp:positionH>
                    <wp:positionV relativeFrom="page">
                      <wp:posOffset>0</wp:posOffset>
                    </wp:positionV>
                    <wp:extent cx="3384550" cy="10058400"/>
                    <wp:effectExtent l="0" t="0" r="635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8455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35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D6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9-30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4298AC" w14:textId="5B241A4F" w:rsidR="00286EAA" w:rsidRDefault="00286EAA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F6C2A3" w14:textId="29B607EF" w:rsidR="00264AE3" w:rsidRPr="00EB5513" w:rsidRDefault="00286E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EB5513">
                                        <w:rPr>
                                          <w:color w:val="FFFFFF" w:themeColor="background1"/>
                                        </w:rPr>
                                        <w:t>Bovay Louis, Amstutz Thomas, Goudron Ma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thieu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215DFA43" w14:textId="4195E3CD" w:rsidR="00286EAA" w:rsidRPr="00EB5513" w:rsidRDefault="009A4756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DIVTEC – PORTES-OUVERTES 2020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9-3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D56B249" w14:textId="3CF17B2E" w:rsidR="00286EAA" w:rsidRPr="00EB5513" w:rsidRDefault="009E3B4D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30/09/2020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A5BD37D" id="Groupe 453" o:spid="_x0000_s1026" style="position:absolute;margin-left:328.7pt;margin-top:0;width:266.5pt;height:11in;z-index:251658241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" fillcolor="#ff5353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" fillcolor="#ff6d6d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9-30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4298AC" w14:textId="5B241A4F" w:rsidR="00286EAA" w:rsidRDefault="00286EAA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F6C2A3" w14:textId="29B607EF" w:rsidR="00264AE3" w:rsidRPr="00EB5513" w:rsidRDefault="00286E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EB5513">
                                  <w:rPr>
                                    <w:color w:val="FFFFFF" w:themeColor="background1"/>
                                  </w:rPr>
                                  <w:t>Bovay Louis, Amstutz Thomas, Goudron Ma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thieu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215DFA43" w14:textId="4195E3CD" w:rsidR="00286EAA" w:rsidRPr="00EB5513" w:rsidRDefault="009A4756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DIVTEC – PORTES-OUVERTES 2020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9-3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D56B249" w14:textId="3CF17B2E" w:rsidR="00286EAA" w:rsidRPr="00EB5513" w:rsidRDefault="009E3B4D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30/09/2020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5A2FDBD" w14:textId="2936AB7A" w:rsidR="004E7AAA" w:rsidRPr="004E7AAA" w:rsidRDefault="00264AE3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78776686" wp14:editId="0A739F1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2671638</wp:posOffset>
                    </wp:positionV>
                    <wp:extent cx="6289482" cy="640080"/>
                    <wp:effectExtent l="0" t="0" r="16510" b="273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948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E0AAD" w14:textId="5F0FA106" w:rsidR="00286EAA" w:rsidRDefault="00286EAA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6B7AB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Rapport de travail</w:t>
                                    </w:r>
                                  </w:p>
                                </w:sdtContent>
                              </w:sdt>
                              <w:p w14:paraId="75A14170" w14:textId="435F8701" w:rsidR="00B07642" w:rsidRPr="00B07642" w:rsidRDefault="00B07642" w:rsidP="008A5D8F">
                                <w:pPr>
                                  <w:pStyle w:val="Sansinterligne"/>
                                  <w:jc w:val="right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B07642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Cancre Simulator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8776686" id="Rectangle 16" o:spid="_x0000_s1031" style="position:absolute;margin-left:0;margin-top:210.35pt;width:495.25pt;height:50.4pt;z-index:25165824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F6E0AAD" w14:textId="5F0FA106" w:rsidR="00286EAA" w:rsidRDefault="00286EAA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6B7AB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Rapport de travail</w:t>
                              </w:r>
                            </w:p>
                          </w:sdtContent>
                        </w:sdt>
                        <w:p w14:paraId="75A14170" w14:textId="435F8701" w:rsidR="00B07642" w:rsidRPr="00B07642" w:rsidRDefault="00B07642" w:rsidP="008A5D8F">
                          <w:pPr>
                            <w:pStyle w:val="Sansinterligne"/>
                            <w:jc w:val="right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B07642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Cancre Simulator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58240" behindDoc="1" locked="0" layoutInCell="1" allowOverlap="1" wp14:anchorId="2EDB1BF4" wp14:editId="10AA8076">
                <wp:simplePos x="0" y="0"/>
                <wp:positionH relativeFrom="column">
                  <wp:posOffset>-1097004</wp:posOffset>
                </wp:positionH>
                <wp:positionV relativeFrom="paragraph">
                  <wp:posOffset>3136265</wp:posOffset>
                </wp:positionV>
                <wp:extent cx="5534025" cy="6422643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4025" cy="6422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sx="1000" sy="1000" algn="ctr" rotWithShape="0">
                            <a:srgbClr val="000000"/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7AAA" w:rsidRPr="321E349A">
            <w:rPr>
              <w:rFonts w:cs="Arial"/>
            </w:rPr>
            <w:br w:type="page"/>
          </w:r>
        </w:p>
      </w:sdtContent>
    </w:sdt>
    <w:p w14:paraId="68ED138D" w14:textId="77777777" w:rsidR="004E7AAA" w:rsidRPr="004E7AAA" w:rsidRDefault="004E7AAA">
      <w:pPr>
        <w:rPr>
          <w:rFonts w:cs="Arial"/>
          <w:szCs w:val="24"/>
        </w:rPr>
      </w:pPr>
    </w:p>
    <w:p w14:paraId="5F401103" w14:textId="773D4661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7DAD" w14:textId="73CF90D8" w:rsidR="00F61680" w:rsidRPr="001C4C00" w:rsidRDefault="00F61680">
          <w:pPr>
            <w:pStyle w:val="En-ttedetabledesmatires"/>
            <w:rPr>
              <w:rFonts w:ascii="Arial" w:hAnsi="Arial" w:cs="Arial"/>
              <w:b/>
              <w:sz w:val="48"/>
              <w:szCs w:val="48"/>
            </w:rPr>
          </w:pPr>
          <w:r w:rsidRPr="001C4C00">
            <w:rPr>
              <w:rFonts w:ascii="Arial" w:hAnsi="Arial" w:cs="Arial"/>
              <w:b/>
              <w:sz w:val="48"/>
              <w:szCs w:val="48"/>
              <w:lang w:val="fr-FR"/>
            </w:rPr>
            <w:t>Table des matières</w:t>
          </w:r>
        </w:p>
        <w:p w14:paraId="0B64DCFE" w14:textId="337700E9" w:rsidR="004F7C5F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54192" w:history="1">
            <w:r w:rsidR="004F7C5F" w:rsidRPr="002C58FD">
              <w:rPr>
                <w:rStyle w:val="Lienhypertexte"/>
                <w:noProof/>
              </w:rPr>
              <w:t>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Introduction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77EAA0E" w14:textId="6B7FD439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3" w:history="1">
            <w:r w:rsidR="004F7C5F" w:rsidRPr="002C58FD">
              <w:rPr>
                <w:rStyle w:val="Lienhypertexte"/>
                <w:noProof/>
              </w:rPr>
              <w:t>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14EB441" w14:textId="4805114A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4" w:history="1">
            <w:r w:rsidR="004F7C5F" w:rsidRPr="002C58FD">
              <w:rPr>
                <w:rStyle w:val="Lienhypertexte"/>
                <w:noProof/>
              </w:rPr>
              <w:t>2.1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365DAF0" w14:textId="0075B0C1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5" w:history="1">
            <w:r w:rsidR="004F7C5F" w:rsidRPr="002C58FD">
              <w:rPr>
                <w:rStyle w:val="Lienhypertexte"/>
                <w:noProof/>
              </w:rPr>
              <w:t>2.2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Planter le décor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8CDAF1" w14:textId="2B358E1A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6" w:history="1">
            <w:r w:rsidR="004F7C5F" w:rsidRPr="002C58FD">
              <w:rPr>
                <w:rStyle w:val="Lienhypertexte"/>
                <w:noProof/>
              </w:rPr>
              <w:t>2.3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joueur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B81A67" w14:textId="6F862031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7" w:history="1">
            <w:r w:rsidR="004F7C5F" w:rsidRPr="002C58FD">
              <w:rPr>
                <w:rStyle w:val="Lienhypertexte"/>
                <w:noProof/>
              </w:rPr>
              <w:t>2.4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tir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D9CCDD" w14:textId="0A1086B3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8" w:history="1">
            <w:r w:rsidR="004F7C5F" w:rsidRPr="002C58FD">
              <w:rPr>
                <w:rStyle w:val="Lienhypertexte"/>
                <w:noProof/>
              </w:rPr>
              <w:t>2.5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Les cibles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A952642" w14:textId="513890E5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9" w:history="1">
            <w:r w:rsidR="004F7C5F" w:rsidRPr="002C58FD">
              <w:rPr>
                <w:rStyle w:val="Lienhypertexte"/>
                <w:noProof/>
              </w:rPr>
              <w:t>2.6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HUD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6E98213" w14:textId="1EBB4CE0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0" w:history="1">
            <w:r w:rsidR="004F7C5F" w:rsidRPr="002C58FD">
              <w:rPr>
                <w:rStyle w:val="Lienhypertexte"/>
                <w:noProof/>
              </w:rPr>
              <w:t>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L’application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72FF369" w14:textId="3EBC5E1E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1" w:history="1">
            <w:r w:rsidR="004F7C5F" w:rsidRPr="002C58FD">
              <w:rPr>
                <w:rStyle w:val="Lienhypertexte"/>
                <w:noProof/>
              </w:rPr>
              <w:t>3.1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Environnement de développement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99DB2F" w14:textId="60359984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2" w:history="1">
            <w:r w:rsidR="004F7C5F" w:rsidRPr="002C58FD">
              <w:rPr>
                <w:rStyle w:val="Lienhypertexte"/>
                <w:noProof/>
              </w:rPr>
              <w:t>3.2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Fonctionnement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7A8452" w14:textId="1642549E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3" w:history="1">
            <w:r w:rsidR="004F7C5F" w:rsidRPr="002C58FD">
              <w:rPr>
                <w:rStyle w:val="Lienhypertexte"/>
                <w:noProof/>
              </w:rPr>
              <w:t>3.3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rFonts w:eastAsia="Arial" w:cs="Arial"/>
                <w:noProof/>
              </w:rPr>
              <w:t>Technologie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9332D5C" w14:textId="6142CDD7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4" w:history="1">
            <w:r w:rsidR="004F7C5F" w:rsidRPr="002C58FD">
              <w:rPr>
                <w:rStyle w:val="Lienhypertexte"/>
                <w:noProof/>
              </w:rPr>
              <w:t>4.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B5FE7A8" w14:textId="744783B1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5" w:history="1">
            <w:r w:rsidR="004F7C5F" w:rsidRPr="002C58FD">
              <w:rPr>
                <w:rStyle w:val="Lienhypertexte"/>
                <w:noProof/>
              </w:rPr>
              <w:t>4.1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946EB94" w14:textId="1B7AAE2D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6" w:history="1">
            <w:r w:rsidR="004F7C5F" w:rsidRPr="002C58FD">
              <w:rPr>
                <w:rStyle w:val="Lienhypertexte"/>
                <w:noProof/>
              </w:rPr>
              <w:t>4.2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Avancement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0C8548C" w14:textId="1507AD9B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7" w:history="1">
            <w:r w:rsidR="004F7C5F" w:rsidRPr="002C58FD">
              <w:rPr>
                <w:rStyle w:val="Lienhypertexte"/>
                <w:noProof/>
              </w:rPr>
              <w:t>4.3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Abandon de 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605926" w14:textId="6F014C29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8" w:history="1">
            <w:r w:rsidR="004F7C5F" w:rsidRPr="002C58FD">
              <w:rPr>
                <w:rStyle w:val="Lienhypertexte"/>
                <w:noProof/>
              </w:rPr>
              <w:t>5.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B48DBEC" w14:textId="54BA9E89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9" w:history="1">
            <w:r w:rsidR="004F7C5F" w:rsidRPr="002C58FD">
              <w:rPr>
                <w:rStyle w:val="Lienhypertexte"/>
                <w:noProof/>
              </w:rPr>
              <w:t>5.1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Renaissance de l’espoir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529D3C3" w14:textId="30AA26B6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0" w:history="1">
            <w:r w:rsidR="004F7C5F" w:rsidRPr="002C58FD">
              <w:rPr>
                <w:rStyle w:val="Lienhypertexte"/>
                <w:noProof/>
              </w:rPr>
              <w:t>5.2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Scripts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0ADB064" w14:textId="347B9174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1" w:history="1">
            <w:r w:rsidR="004F7C5F" w:rsidRPr="002C58FD">
              <w:rPr>
                <w:rStyle w:val="Lienhypertexte"/>
                <w:noProof/>
              </w:rPr>
              <w:t>6.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Gestion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254A9EB" w14:textId="5995BD31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2" w:history="1">
            <w:r w:rsidR="004F7C5F" w:rsidRPr="002C58FD">
              <w:rPr>
                <w:rStyle w:val="Lienhypertexte"/>
                <w:noProof/>
              </w:rPr>
              <w:t>6.1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Début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07820C" w14:textId="496C7198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3" w:history="1">
            <w:r w:rsidR="004F7C5F" w:rsidRPr="002C58FD">
              <w:rPr>
                <w:rStyle w:val="Lienhypertexte"/>
                <w:noProof/>
              </w:rPr>
              <w:t>6.2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 cours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C14F2DB" w14:textId="4BC0BBDF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4" w:history="1">
            <w:r w:rsidR="004F7C5F" w:rsidRPr="002C58FD">
              <w:rPr>
                <w:rStyle w:val="Lienhypertexte"/>
                <w:noProof/>
              </w:rPr>
              <w:t>6.3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Fin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B595FF" w14:textId="114BFC34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5" w:history="1">
            <w:r w:rsidR="004F7C5F" w:rsidRPr="002C58FD">
              <w:rPr>
                <w:rStyle w:val="Lienhypertexte"/>
                <w:noProof/>
              </w:rPr>
              <w:t>7.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La connexion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3483AB2" w14:textId="0B93E439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6" w:history="1">
            <w:r w:rsidR="004F7C5F" w:rsidRPr="002C58FD">
              <w:rPr>
                <w:rStyle w:val="Lienhypertexte"/>
                <w:noProof/>
              </w:rPr>
              <w:t>7.1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Serveur TCP 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5007717" w14:textId="487D04A0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7" w:history="1">
            <w:r w:rsidR="004F7C5F" w:rsidRPr="002C58FD">
              <w:rPr>
                <w:rStyle w:val="Lienhypertexte"/>
                <w:noProof/>
              </w:rPr>
              <w:t>7.2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Connexion depuis un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DE55837" w14:textId="718CF277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8" w:history="1">
            <w:r w:rsidR="004F7C5F" w:rsidRPr="002C58FD">
              <w:rPr>
                <w:rStyle w:val="Lienhypertexte"/>
                <w:noProof/>
              </w:rPr>
              <w:t>7.3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Problèmes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27622EA" w14:textId="3BC7B2BE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9" w:history="1">
            <w:r w:rsidR="004F7C5F" w:rsidRPr="002C58FD">
              <w:rPr>
                <w:rStyle w:val="Lienhypertexte"/>
                <w:noProof/>
              </w:rPr>
              <w:t>8.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926601E" w14:textId="5ADBDA65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0" w:history="1">
            <w:r w:rsidR="004F7C5F" w:rsidRPr="002C58FD">
              <w:rPr>
                <w:rStyle w:val="Lienhypertexte"/>
                <w:noProof/>
              </w:rPr>
              <w:t>8.1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Matériel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0425B6F" w14:textId="00CD489C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1" w:history="1">
            <w:r w:rsidR="004F7C5F" w:rsidRPr="002C58FD">
              <w:rPr>
                <w:rStyle w:val="Lienhypertexte"/>
                <w:noProof/>
              </w:rPr>
              <w:t>8.2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Logiciels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CBA6075" w14:textId="3331A382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2" w:history="1">
            <w:r w:rsidR="004F7C5F" w:rsidRPr="002C58FD">
              <w:rPr>
                <w:rStyle w:val="Lienhypertexte"/>
                <w:noProof/>
              </w:rPr>
              <w:t>8.3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Package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1325A5" w14:textId="5DFE3D88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3" w:history="1">
            <w:r w:rsidR="004F7C5F" w:rsidRPr="002C58FD">
              <w:rPr>
                <w:rStyle w:val="Lienhypertexte"/>
                <w:noProof/>
              </w:rPr>
              <w:t>8.4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Fichiers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A981B8D" w14:textId="47B793E0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4" w:history="1">
            <w:r w:rsidR="004F7C5F" w:rsidRPr="002C58FD">
              <w:rPr>
                <w:rStyle w:val="Lienhypertexte"/>
                <w:noProof/>
              </w:rPr>
              <w:t>8.5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865BB01" w14:textId="21EF0661" w:rsidR="004F7C5F" w:rsidRDefault="00A4593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5" w:history="1">
            <w:r w:rsidR="004F7C5F" w:rsidRPr="002C58FD">
              <w:rPr>
                <w:rStyle w:val="Lienhypertexte"/>
                <w:noProof/>
              </w:rPr>
              <w:t>8.6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dossier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1C3D37A" w14:textId="396BA9A6" w:rsidR="004F7C5F" w:rsidRDefault="00A4593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6" w:history="1">
            <w:r w:rsidR="004F7C5F" w:rsidRPr="002C58FD">
              <w:rPr>
                <w:rStyle w:val="Lienhypertexte"/>
                <w:noProof/>
              </w:rPr>
              <w:t>9.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Déroulement du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94DF6A" w14:textId="09C7AA17" w:rsidR="004F7C5F" w:rsidRDefault="00A45931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7" w:history="1">
            <w:r w:rsidR="004F7C5F" w:rsidRPr="002C58FD">
              <w:rPr>
                <w:rStyle w:val="Lienhypertexte"/>
                <w:noProof/>
              </w:rPr>
              <w:t>10.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dernière minute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4BB528" w14:textId="61266302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8" w:history="1">
            <w:r w:rsidR="004F7C5F" w:rsidRPr="002C58FD">
              <w:rPr>
                <w:rStyle w:val="Lienhypertexte"/>
                <w:noProof/>
              </w:rPr>
              <w:t>10.1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 bord d’écran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5719C98" w14:textId="669E685A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9" w:history="1">
            <w:r w:rsidR="004F7C5F" w:rsidRPr="002C58FD">
              <w:rPr>
                <w:rStyle w:val="Lienhypertexte"/>
                <w:noProof/>
              </w:rPr>
              <w:t>10.2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De meilleures couleurs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2913DA0" w14:textId="3AED84B3" w:rsidR="004F7C5F" w:rsidRDefault="00A45931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0" w:history="1">
            <w:r w:rsidR="004F7C5F" w:rsidRPr="002C58FD">
              <w:rPr>
                <w:rStyle w:val="Lienhypertexte"/>
                <w:noProof/>
              </w:rPr>
              <w:t>11.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Améliorations possibles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8F5E4C3" w14:textId="66AFF6B5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1" w:history="1">
            <w:r w:rsidR="004F7C5F" w:rsidRPr="002C58FD">
              <w:rPr>
                <w:rStyle w:val="Lienhypertexte"/>
                <w:noProof/>
              </w:rPr>
              <w:t>11.1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scènes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C55EB2D" w14:textId="7DD630A4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2" w:history="1">
            <w:r w:rsidR="004F7C5F" w:rsidRPr="002C58FD">
              <w:rPr>
                <w:rStyle w:val="Lienhypertexte"/>
                <w:noProof/>
              </w:rPr>
              <w:t>11.2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Tableau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2BEB20" w14:textId="6E367868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3" w:history="1">
            <w:r w:rsidR="004F7C5F" w:rsidRPr="002C58FD">
              <w:rPr>
                <w:rStyle w:val="Lienhypertexte"/>
                <w:noProof/>
              </w:rPr>
              <w:t>11.3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Faire du jeu un jeu de survie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AE7F2ED" w14:textId="7436AE19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4" w:history="1">
            <w:r w:rsidR="004F7C5F" w:rsidRPr="002C58FD">
              <w:rPr>
                <w:rStyle w:val="Lienhypertexte"/>
                <w:noProof/>
              </w:rPr>
              <w:t>11.4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Smartphones à la place de manettes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F5F792A" w14:textId="042697F1" w:rsidR="004F7C5F" w:rsidRDefault="00A45931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5" w:history="1">
            <w:r w:rsidR="004F7C5F" w:rsidRPr="002C58FD">
              <w:rPr>
                <w:rStyle w:val="Lienhypertexte"/>
                <w:noProof/>
              </w:rPr>
              <w:t>11.5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Geler le curseur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B81EE4" w14:textId="1178EBA5" w:rsidR="004F7C5F" w:rsidRDefault="00A45931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6" w:history="1">
            <w:r w:rsidR="004F7C5F" w:rsidRPr="002C58FD">
              <w:rPr>
                <w:rStyle w:val="Lienhypertexte"/>
                <w:noProof/>
              </w:rPr>
              <w:t>12.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Conclusion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E85FA7A" w14:textId="6FCBD0E1" w:rsidR="004F7C5F" w:rsidRDefault="00A45931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7" w:history="1">
            <w:r w:rsidR="004F7C5F" w:rsidRPr="002C58FD">
              <w:rPr>
                <w:rStyle w:val="Lienhypertexte"/>
                <w:noProof/>
              </w:rPr>
              <w:t>13.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Sources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10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14E9DB9" w14:textId="35FDE8F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0058978" w14:textId="220FCED4" w:rsidR="00F61680" w:rsidRDefault="00F02C43" w:rsidP="00F02C43">
      <w:pPr>
        <w:jc w:val="center"/>
        <w:rPr>
          <w:rFonts w:cs="Arial"/>
          <w:szCs w:val="24"/>
        </w:rPr>
        <w:sectPr w:rsidR="00F61680" w:rsidSect="00A94859"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A740A5" wp14:editId="780ED933">
            <wp:extent cx="1996440" cy="30022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6A1A" w14:textId="77777777" w:rsidR="004E7AAA" w:rsidRDefault="004E7AAA" w:rsidP="00F61680">
      <w:pPr>
        <w:pStyle w:val="Titre1"/>
      </w:pPr>
      <w:bookmarkStart w:id="0" w:name="_Toc52354192"/>
      <w:r w:rsidRPr="004E7AAA">
        <w:lastRenderedPageBreak/>
        <w:t>Introduction</w:t>
      </w:r>
      <w:bookmarkEnd w:id="0"/>
    </w:p>
    <w:p w14:paraId="2474AD0F" w14:textId="0E0CFB0A" w:rsidR="00033107" w:rsidRDefault="00EB5513" w:rsidP="00033107">
      <w:r>
        <w:t xml:space="preserve">L’EMT nous </w:t>
      </w:r>
      <w:r w:rsidR="0090288A">
        <w:t>a</w:t>
      </w:r>
      <w:r>
        <w:t xml:space="preserve"> donn</w:t>
      </w:r>
      <w:r w:rsidR="0090288A">
        <w:t>é</w:t>
      </w:r>
      <w:r>
        <w:t xml:space="preserve"> l’occasion de créer un projet libre autour de l’informatique à présenter </w:t>
      </w:r>
      <w:r w:rsidR="004541C5">
        <w:t>lors de</w:t>
      </w:r>
      <w:r>
        <w:t xml:space="preserve"> la semaine des portes ouvertes.</w:t>
      </w:r>
    </w:p>
    <w:p w14:paraId="25BA755C" w14:textId="274B2C62" w:rsidR="00EB5513" w:rsidRDefault="00EB5513" w:rsidP="00033107">
      <w:r>
        <w:t xml:space="preserve">Nous sommes partit sur un jeu mêlant plusieurs périphériques : un ordinateur (qui gère </w:t>
      </w:r>
      <w:r w:rsidR="007E0411">
        <w:t>le</w:t>
      </w:r>
      <w:r>
        <w:t xml:space="preserve"> jeu) et un téléphone (qui sert de contrôleur).</w:t>
      </w:r>
    </w:p>
    <w:p w14:paraId="4619D3ED" w14:textId="354DD86F" w:rsidR="00771203" w:rsidRDefault="00EB5513">
      <w:r>
        <w:t xml:space="preserve">Le but : </w:t>
      </w:r>
      <w:r w:rsidR="00987719">
        <w:t>marquer le plus de point</w:t>
      </w:r>
      <w:r w:rsidR="001F0E63">
        <w:t>s</w:t>
      </w:r>
      <w:r w:rsidR="00987719">
        <w:t xml:space="preserve"> dans un temps imparti, attention </w:t>
      </w:r>
      <w:r w:rsidR="00462ED0">
        <w:t>toutefois</w:t>
      </w:r>
      <w:r w:rsidR="00987719">
        <w:t xml:space="preserve"> </w:t>
      </w:r>
      <w:r w:rsidR="4DAB3885">
        <w:t xml:space="preserve">à </w:t>
      </w:r>
      <w:r w:rsidR="00987719">
        <w:t>ne pas tirer lorsqu’un prof peu</w:t>
      </w:r>
      <w:r w:rsidR="073CEF45">
        <w:t>t</w:t>
      </w:r>
      <w:r w:rsidR="00987719">
        <w:t xml:space="preserve"> voir le joueur, sinon il perdra </w:t>
      </w:r>
      <w:r w:rsidR="00FF22D6">
        <w:t>des points</w:t>
      </w:r>
      <w:r w:rsidR="00987719">
        <w:t> !</w:t>
      </w:r>
    </w:p>
    <w:p w14:paraId="0EE442D0" w14:textId="77777777" w:rsidR="00771203" w:rsidRDefault="00771203"/>
    <w:p w14:paraId="258FCC86" w14:textId="77777777" w:rsidR="00C56B6A" w:rsidRDefault="00771203" w:rsidP="00C56B6A">
      <w:pPr>
        <w:keepNext/>
        <w:jc w:val="center"/>
      </w:pPr>
      <w:r>
        <w:rPr>
          <w:noProof/>
        </w:rPr>
        <w:drawing>
          <wp:inline distT="0" distB="0" distL="0" distR="0" wp14:anchorId="7E57B518" wp14:editId="6CAF6B6A">
            <wp:extent cx="5753098" cy="32156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401" w14:textId="2605F4F7" w:rsidR="00C56B6A" w:rsidRDefault="00C56B6A" w:rsidP="00C56B6A">
      <w:pPr>
        <w:pStyle w:val="Lgende"/>
      </w:pPr>
      <w:r>
        <w:t xml:space="preserve">Figure </w:t>
      </w:r>
      <w:r w:rsidR="00A45931">
        <w:fldChar w:fldCharType="begin"/>
      </w:r>
      <w:r w:rsidR="00A45931">
        <w:instrText xml:space="preserve"> SEQ Figure \* ARABIC </w:instrText>
      </w:r>
      <w:r w:rsidR="00A45931">
        <w:fldChar w:fldCharType="separate"/>
      </w:r>
      <w:r>
        <w:rPr>
          <w:noProof/>
        </w:rPr>
        <w:t>1</w:t>
      </w:r>
      <w:r w:rsidR="00A45931">
        <w:rPr>
          <w:noProof/>
        </w:rPr>
        <w:fldChar w:fldCharType="end"/>
      </w:r>
      <w:r>
        <w:t xml:space="preserve"> La salle de classe et ses trois professeurs</w:t>
      </w:r>
    </w:p>
    <w:p w14:paraId="2B1FF117" w14:textId="293D0905" w:rsidR="004E7AAA" w:rsidRPr="004E7AAA" w:rsidRDefault="00771203" w:rsidP="000B1ABD">
      <w:pPr>
        <w:jc w:val="center"/>
        <w:rPr>
          <w:rFonts w:cs="Arial"/>
          <w:szCs w:val="24"/>
        </w:rPr>
      </w:pPr>
      <w:r w:rsidRPr="4F9936FA">
        <w:rPr>
          <w:rFonts w:cs="Arial"/>
        </w:rPr>
        <w:br w:type="page"/>
      </w:r>
    </w:p>
    <w:p w14:paraId="0370D4A1" w14:textId="180474C7" w:rsidR="004E7AAA" w:rsidRDefault="003E1C6D" w:rsidP="004E7AAA">
      <w:pPr>
        <w:pStyle w:val="Titre1"/>
      </w:pPr>
      <w:bookmarkStart w:id="1" w:name="_Toc52354193"/>
      <w:r>
        <w:lastRenderedPageBreak/>
        <w:t>Le jeu</w:t>
      </w:r>
      <w:bookmarkEnd w:id="1"/>
      <w:r>
        <w:t xml:space="preserve"> </w:t>
      </w:r>
    </w:p>
    <w:p w14:paraId="519AFFA5" w14:textId="72DA5B95" w:rsidR="006D5421" w:rsidRDefault="006D5421" w:rsidP="00771203">
      <w:pPr>
        <w:pStyle w:val="Titre2"/>
      </w:pPr>
      <w:bookmarkStart w:id="2" w:name="_Toc52354194"/>
      <w:r>
        <w:t>Le moteur</w:t>
      </w:r>
      <w:bookmarkEnd w:id="2"/>
    </w:p>
    <w:p w14:paraId="3DF8607C" w14:textId="2A169080" w:rsidR="00771203" w:rsidRDefault="00771203" w:rsidP="00771203">
      <w:r>
        <w:t xml:space="preserve">Nous avons utilisé Unity qui va de </w:t>
      </w:r>
      <w:r w:rsidR="00AF20A0">
        <w:t>pair</w:t>
      </w:r>
      <w:r>
        <w:t xml:space="preserve"> avec Visual Studio pour la partie programmation.</w:t>
      </w:r>
    </w:p>
    <w:p w14:paraId="091B255A" w14:textId="335891A9" w:rsidR="00771203" w:rsidRPr="00771203" w:rsidRDefault="00771203" w:rsidP="00771203">
      <w:r>
        <w:t xml:space="preserve">Le moteur est assez simple </w:t>
      </w:r>
      <w:r w:rsidR="00987719">
        <w:t>à</w:t>
      </w:r>
      <w:r>
        <w:t xml:space="preserve"> prendre en main, et les utilisateurs sont actifs sur internet et mettent en place un grand nombre d’aides/tutoriel</w:t>
      </w:r>
    </w:p>
    <w:p w14:paraId="29864555" w14:textId="7A2680EC" w:rsidR="003E1C6D" w:rsidRDefault="003E1C6D" w:rsidP="00771203">
      <w:pPr>
        <w:pStyle w:val="Titre2"/>
      </w:pPr>
      <w:bookmarkStart w:id="3" w:name="_Toc52354195"/>
      <w:r>
        <w:t>Planter le décor</w:t>
      </w:r>
      <w:bookmarkEnd w:id="3"/>
    </w:p>
    <w:p w14:paraId="322CC6DC" w14:textId="65F6AA45" w:rsidR="00771203" w:rsidRDefault="00771203" w:rsidP="00771203">
      <w:r>
        <w:t>Le décor est une succession d’images faites mains</w:t>
      </w:r>
      <w:r w:rsidR="00FF22D6">
        <w:t xml:space="preserve"> par Yvan Naef, un ami à nous</w:t>
      </w:r>
      <w:r w:rsidR="00E44EF3">
        <w:t>,</w:t>
      </w:r>
      <w:r>
        <w:t xml:space="preserve"> </w:t>
      </w:r>
      <w:r w:rsidR="00756BCB">
        <w:t>qui représentent</w:t>
      </w:r>
      <w:r>
        <w:t xml:space="preserve"> fidèlement une salle de classe ainsi que ses employés.</w:t>
      </w:r>
    </w:p>
    <w:p w14:paraId="1D136F31" w14:textId="64D8D222" w:rsidR="00DE4721" w:rsidRDefault="00DE4721" w:rsidP="00DE4721">
      <w:pPr>
        <w:pStyle w:val="Titre2"/>
      </w:pPr>
      <w:bookmarkStart w:id="4" w:name="_Toc52354196"/>
      <w:r>
        <w:t>Le joueur</w:t>
      </w:r>
      <w:bookmarkEnd w:id="4"/>
    </w:p>
    <w:p w14:paraId="498D5544" w14:textId="02E559CE" w:rsidR="006573B1" w:rsidRDefault="006573B1" w:rsidP="006573B1">
      <w:r>
        <w:t>Le joueur est représenté par un pointeur à la couleur unique</w:t>
      </w:r>
      <w:r w:rsidR="00987719">
        <w:t xml:space="preserve"> servant de viseur</w:t>
      </w:r>
      <w:r w:rsidR="0003014C">
        <w:t>.</w:t>
      </w:r>
    </w:p>
    <w:p w14:paraId="5C7B035A" w14:textId="58799895" w:rsidR="007065CF" w:rsidRDefault="007065CF" w:rsidP="006573B1">
      <w:pPr>
        <w:pStyle w:val="Titre2"/>
      </w:pPr>
      <w:bookmarkStart w:id="5" w:name="_Toc52354197"/>
      <w:r>
        <w:t>Le tir</w:t>
      </w:r>
      <w:bookmarkEnd w:id="5"/>
    </w:p>
    <w:p w14:paraId="4BDF77A7" w14:textId="0F2339E4" w:rsidR="006573B1" w:rsidRPr="006573B1" w:rsidRDefault="006573B1" w:rsidP="006573B1">
      <w:r>
        <w:t>Par simple action d’un bouton</w:t>
      </w:r>
      <w:r w:rsidR="003D36BF">
        <w:t xml:space="preserve"> (par défaut A)</w:t>
      </w:r>
      <w:r>
        <w:t>, si le pointeur du joueur est sur une cible, la cible est détruite.</w:t>
      </w:r>
    </w:p>
    <w:p w14:paraId="46C40540" w14:textId="6C66C298" w:rsidR="007065CF" w:rsidRDefault="007065CF" w:rsidP="007065CF">
      <w:pPr>
        <w:pStyle w:val="Titre2"/>
      </w:pPr>
      <w:bookmarkStart w:id="6" w:name="_Toc52354198"/>
      <w:r>
        <w:t>Les cibles</w:t>
      </w:r>
      <w:bookmarkEnd w:id="6"/>
    </w:p>
    <w:p w14:paraId="010E1F8F" w14:textId="06D0EB90" w:rsidR="00AF20A0" w:rsidRDefault="00AF20A0" w:rsidP="00AF20A0">
      <w:pPr>
        <w:rPr>
          <w:rFonts w:eastAsiaTheme="majorEastAsia" w:cstheme="majorBidi"/>
          <w:b/>
          <w:color w:val="C45911" w:themeColor="accent2" w:themeShade="BF"/>
          <w:sz w:val="32"/>
          <w:szCs w:val="26"/>
        </w:rPr>
      </w:pPr>
      <w:r>
        <w:t>Les cibles bougement horizontalement</w:t>
      </w:r>
      <w:r w:rsidR="0016495E">
        <w:t>,</w:t>
      </w:r>
      <w:r>
        <w:t xml:space="preserve"> verticalement à une vitesse aléatoire ou ne bougent pas. Elles apparaissent aussi avec une taille aléatoire qu’elles conservent jusqu’à leur destruction.</w:t>
      </w:r>
      <w:r>
        <w:br/>
        <w:t>Une cible dorée à 2% de chance</w:t>
      </w:r>
      <w:r w:rsidR="0016495E">
        <w:t>s</w:t>
      </w:r>
      <w:r>
        <w:t xml:space="preserve"> d’apparaître, si détruite </w:t>
      </w:r>
      <w:r w:rsidR="00880574">
        <w:t>par</w:t>
      </w:r>
      <w:r>
        <w:t xml:space="preserve"> un joueur, elle lui confère </w:t>
      </w:r>
      <w:r w:rsidR="00987719">
        <w:t>un grand nombre de points</w:t>
      </w:r>
      <w:r>
        <w:t>.</w:t>
      </w:r>
    </w:p>
    <w:p w14:paraId="3404C049" w14:textId="04BAB3D0" w:rsidR="000A45E0" w:rsidRDefault="000A45E0" w:rsidP="00AF20A0">
      <w:pPr>
        <w:pStyle w:val="Titre2"/>
      </w:pPr>
      <w:bookmarkStart w:id="7" w:name="_Toc52354199"/>
      <w:r>
        <w:t>Le HUD</w:t>
      </w:r>
      <w:bookmarkEnd w:id="7"/>
    </w:p>
    <w:p w14:paraId="4B3389F7" w14:textId="751FA415" w:rsidR="00AF20A0" w:rsidRDefault="00AF20A0" w:rsidP="00987719">
      <w:r>
        <w:t xml:space="preserve">Le HUD contient </w:t>
      </w:r>
      <w:r w:rsidR="00471F99">
        <w:t xml:space="preserve">deux </w:t>
      </w:r>
      <w:r w:rsidR="00987719">
        <w:t>éléments par joueur :</w:t>
      </w:r>
    </w:p>
    <w:p w14:paraId="0F1B994A" w14:textId="1380256A" w:rsidR="00987719" w:rsidRDefault="003C78F9" w:rsidP="0003014C">
      <w:pPr>
        <w:pStyle w:val="Paragraphedeliste"/>
        <w:numPr>
          <w:ilvl w:val="0"/>
          <w:numId w:val="8"/>
        </w:numPr>
      </w:pPr>
      <w:r>
        <w:t>Le</w:t>
      </w:r>
      <w:r w:rsidR="00987719">
        <w:t xml:space="preserve"> pointeur de couleur qui sert de viseur pour le joueur</w:t>
      </w:r>
    </w:p>
    <w:p w14:paraId="23D06D7B" w14:textId="4AB9F510" w:rsidR="00987719" w:rsidRPr="00AF20A0" w:rsidRDefault="00987719" w:rsidP="0003014C">
      <w:pPr>
        <w:pStyle w:val="Paragraphedeliste"/>
        <w:numPr>
          <w:ilvl w:val="0"/>
          <w:numId w:val="8"/>
        </w:numPr>
      </w:pPr>
      <w:r>
        <w:t>Le nombre de points du joueur qui a la même couleur que son pointeur</w:t>
      </w:r>
    </w:p>
    <w:p w14:paraId="207F3250" w14:textId="473CD34A" w:rsidR="00987719" w:rsidRPr="00AF20A0" w:rsidRDefault="00987719" w:rsidP="00D55368"/>
    <w:p w14:paraId="09C1FF68" w14:textId="610F43CD" w:rsidR="003E4FFB" w:rsidRDefault="003E4FFB" w:rsidP="003E4FFB">
      <w:pPr>
        <w:pStyle w:val="Titre1"/>
      </w:pPr>
      <w:bookmarkStart w:id="8" w:name="_Toc52354200"/>
      <w:r>
        <w:lastRenderedPageBreak/>
        <w:t>L’application smartphone</w:t>
      </w:r>
      <w:bookmarkEnd w:id="8"/>
    </w:p>
    <w:p w14:paraId="0DECAF22" w14:textId="4E65B943" w:rsidR="003E4FFB" w:rsidRDefault="003E4FFB" w:rsidP="003E4FFB">
      <w:pPr>
        <w:pStyle w:val="Titre2"/>
      </w:pPr>
      <w:bookmarkStart w:id="9" w:name="_Toc52354201"/>
      <w:r>
        <w:t>Environnement de développement</w:t>
      </w:r>
      <w:bookmarkEnd w:id="9"/>
    </w:p>
    <w:p w14:paraId="6559A2F5" w14:textId="0425AC18" w:rsidR="6D80A75A" w:rsidRDefault="6D80A75A" w:rsidP="19063BB0">
      <w:pPr>
        <w:spacing w:line="257" w:lineRule="auto"/>
      </w:pPr>
      <w:r w:rsidRPr="655E26AF">
        <w:rPr>
          <w:rFonts w:eastAsia="Arial" w:cs="Arial"/>
          <w:szCs w:val="24"/>
        </w:rPr>
        <w:t>Nous avons utilisé le SDK Flutter par Google, avec Visual Studio Code comme outil de développement graphique. Le choix de Flutter s’est imposé grâce à sa modernité et sa compatibilité avec iOS et Android sans avoir besoin de modifier le code.</w:t>
      </w:r>
    </w:p>
    <w:p w14:paraId="69723075" w14:textId="30AB3162" w:rsidR="003E4FFB" w:rsidRDefault="003E4FFB" w:rsidP="003E4FFB">
      <w:pPr>
        <w:pStyle w:val="Titre2"/>
      </w:pPr>
      <w:bookmarkStart w:id="10" w:name="_Toc52354202"/>
      <w:r>
        <w:t>Fonctionnement</w:t>
      </w:r>
      <w:bookmarkEnd w:id="10"/>
    </w:p>
    <w:p w14:paraId="32924043" w14:textId="08FA615B" w:rsidR="00133245" w:rsidRDefault="00133245" w:rsidP="00133245">
      <w:r>
        <w:t>Après le démarrage de l’application et le passage du splash screen, un champ de texte est disponible pour entrer un nom, après avoir mis le nom</w:t>
      </w:r>
      <w:r w:rsidR="5E4DE55F">
        <w:t>,</w:t>
      </w:r>
      <w:r>
        <w:t xml:space="preserve"> un bouton Jouer apparaît.</w:t>
      </w:r>
    </w:p>
    <w:p w14:paraId="0CF56DAF" w14:textId="0F8B68B5" w:rsidR="008D709D" w:rsidRPr="008D709D" w:rsidRDefault="00133245" w:rsidP="008D709D">
      <w:r>
        <w:t>Pour la version de test, nous avons ajouté un menu de paramètres pour nous permettre de modifier l’IP et le port de connexion</w:t>
      </w:r>
      <w:r w:rsidR="00140155">
        <w:t xml:space="preserve"> facilement</w:t>
      </w:r>
      <w:r>
        <w:t>.</w:t>
      </w:r>
    </w:p>
    <w:p w14:paraId="3E81CAD1" w14:textId="1F7C6BB8" w:rsidR="7FFDDF36" w:rsidRDefault="7FFDDF36" w:rsidP="19063BB0">
      <w:pPr>
        <w:pStyle w:val="Titre2"/>
      </w:pPr>
      <w:bookmarkStart w:id="11" w:name="_Toc52354203"/>
      <w:r w:rsidRPr="19E93BBE">
        <w:rPr>
          <w:rFonts w:eastAsia="Arial" w:cs="Arial"/>
        </w:rPr>
        <w:t>Technologie</w:t>
      </w:r>
      <w:bookmarkEnd w:id="11"/>
    </w:p>
    <w:p w14:paraId="59BBF1C6" w14:textId="3C82C3D1" w:rsidR="7FFDDF36" w:rsidRDefault="7FFDDF36" w:rsidP="19063BB0">
      <w:pPr>
        <w:spacing w:line="257" w:lineRule="auto"/>
      </w:pPr>
      <w:r w:rsidRPr="655E26AF">
        <w:rPr>
          <w:rFonts w:eastAsia="Arial" w:cs="Arial"/>
          <w:szCs w:val="24"/>
        </w:rPr>
        <w:t>Le SDK Flutter utilise la langage Dart qui est ensuite converti lors de la compilation en Swift pour iOS et en Java pour Android. Les téléphones se connectent en Wi-Fi au stand et la connexion est établie avec le protocole TCP entre le serveur de jeu et l’application.</w:t>
      </w:r>
    </w:p>
    <w:p w14:paraId="7A3AB0C6" w14:textId="73798877" w:rsidR="00133245" w:rsidRDefault="00133245" w:rsidP="00133245">
      <w:pPr>
        <w:pStyle w:val="Titre1"/>
      </w:pPr>
      <w:bookmarkStart w:id="12" w:name="_Toc52354204"/>
      <w:r>
        <w:t>Unreal Engine</w:t>
      </w:r>
      <w:bookmarkEnd w:id="12"/>
    </w:p>
    <w:p w14:paraId="18753B43" w14:textId="5C5D5422" w:rsidR="00133245" w:rsidRDefault="00133245" w:rsidP="00133245">
      <w:pPr>
        <w:pStyle w:val="Titre2"/>
      </w:pPr>
      <w:bookmarkStart w:id="13" w:name="_Toc52354205"/>
      <w:r>
        <w:t>Le moteur</w:t>
      </w:r>
      <w:bookmarkEnd w:id="13"/>
      <w:r w:rsidR="005204BC">
        <w:t xml:space="preserve"> </w:t>
      </w:r>
    </w:p>
    <w:p w14:paraId="64BF81A8" w14:textId="0E540BCC" w:rsidR="00133245" w:rsidRDefault="00133245" w:rsidP="00133245">
      <w:r>
        <w:t>Unreal est un moteur de développement de jeu 3D géré par Epic.</w:t>
      </w:r>
    </w:p>
    <w:p w14:paraId="49554CAD" w14:textId="5E59ED76" w:rsidR="00133245" w:rsidRDefault="00133245" w:rsidP="00133245">
      <w:r>
        <w:t>Ce fut notre premier choix car nous avions déjà un peu tâté le terrain précédemment.</w:t>
      </w:r>
    </w:p>
    <w:p w14:paraId="3AF7A0A8" w14:textId="04D8DD29" w:rsidR="00133245" w:rsidRDefault="00133245" w:rsidP="00133245">
      <w:pPr>
        <w:pStyle w:val="Titre2"/>
      </w:pPr>
      <w:bookmarkStart w:id="14" w:name="_Toc52354206"/>
      <w:r>
        <w:t>Avancement du projet</w:t>
      </w:r>
      <w:bookmarkEnd w:id="14"/>
    </w:p>
    <w:p w14:paraId="0EA91A55" w14:textId="632B7E89" w:rsidR="00133245" w:rsidRDefault="00133245" w:rsidP="00133245">
      <w:r>
        <w:t>Nous avons réussi à implémenter :</w:t>
      </w:r>
    </w:p>
    <w:p w14:paraId="16A24AFA" w14:textId="1674401B" w:rsidR="00133245" w:rsidRDefault="00133245" w:rsidP="00133245">
      <w:pPr>
        <w:pStyle w:val="Paragraphedeliste"/>
        <w:numPr>
          <w:ilvl w:val="0"/>
          <w:numId w:val="7"/>
        </w:numPr>
      </w:pPr>
      <w:r>
        <w:t>Une salle de classe</w:t>
      </w:r>
    </w:p>
    <w:p w14:paraId="04CC0E93" w14:textId="40D46290" w:rsidR="00133245" w:rsidRDefault="00133245" w:rsidP="00133245">
      <w:pPr>
        <w:pStyle w:val="Paragraphedeliste"/>
        <w:numPr>
          <w:ilvl w:val="0"/>
          <w:numId w:val="7"/>
        </w:numPr>
      </w:pPr>
      <w:r>
        <w:t>Des cibles mouvantes</w:t>
      </w:r>
    </w:p>
    <w:p w14:paraId="2ED5FA84" w14:textId="51619294" w:rsidR="00133245" w:rsidRDefault="00133245" w:rsidP="00133245">
      <w:pPr>
        <w:pStyle w:val="Paragraphedeliste"/>
        <w:numPr>
          <w:ilvl w:val="0"/>
          <w:numId w:val="7"/>
        </w:numPr>
      </w:pPr>
      <w:r>
        <w:t>Un HUD</w:t>
      </w:r>
    </w:p>
    <w:p w14:paraId="27411068" w14:textId="70A4CD63" w:rsidR="00286EAA" w:rsidRDefault="00286EAA" w:rsidP="00133245">
      <w:pPr>
        <w:pStyle w:val="Paragraphedeliste"/>
        <w:numPr>
          <w:ilvl w:val="0"/>
          <w:numId w:val="7"/>
        </w:numPr>
      </w:pPr>
      <w:r>
        <w:t>Des plans de caméra (Menu, jeu, fin de partie)</w:t>
      </w:r>
    </w:p>
    <w:p w14:paraId="469764B2" w14:textId="6EB19BEE" w:rsidR="622DEF76" w:rsidRDefault="622DEF76" w:rsidP="7C1B8524">
      <w:pPr>
        <w:pStyle w:val="Titre2"/>
      </w:pPr>
      <w:bookmarkStart w:id="15" w:name="_Toc52354207"/>
      <w:r>
        <w:t>Abandon de Unreal Engine</w:t>
      </w:r>
      <w:bookmarkEnd w:id="15"/>
    </w:p>
    <w:p w14:paraId="46071945" w14:textId="044CD32F" w:rsidR="00286EAA" w:rsidRDefault="00286EAA" w:rsidP="00286EAA">
      <w:r>
        <w:t xml:space="preserve">Nous avons fini par abandonner Unreal </w:t>
      </w:r>
      <w:r w:rsidR="00DD6245">
        <w:t>E</w:t>
      </w:r>
      <w:r>
        <w:t>ngine</w:t>
      </w:r>
      <w:r w:rsidR="00DD6245">
        <w:t xml:space="preserve">, ce moteur est </w:t>
      </w:r>
      <w:r>
        <w:t xml:space="preserve">trop compliqué et </w:t>
      </w:r>
      <w:r w:rsidR="00DD6245">
        <w:t xml:space="preserve">à peu </w:t>
      </w:r>
      <w:r>
        <w:t xml:space="preserve">d’aides </w:t>
      </w:r>
      <w:r w:rsidR="00DD6245">
        <w:t xml:space="preserve">disponible </w:t>
      </w:r>
      <w:r>
        <w:t>sur internet</w:t>
      </w:r>
      <w:r w:rsidR="004E6F3E">
        <w:t>. Nous avions aussi</w:t>
      </w:r>
      <w:r>
        <w:t xml:space="preserve"> un problème </w:t>
      </w:r>
      <w:r w:rsidR="004E6F3E">
        <w:t xml:space="preserve">de connexion </w:t>
      </w:r>
      <w:r>
        <w:t>lié au</w:t>
      </w:r>
      <w:r w:rsidR="004E6F3E">
        <w:t xml:space="preserve"> serveur</w:t>
      </w:r>
      <w:r>
        <w:t xml:space="preserve"> TCP.</w:t>
      </w:r>
    </w:p>
    <w:p w14:paraId="6C676BFD" w14:textId="54DAB825" w:rsidR="00133245" w:rsidRDefault="00286EAA" w:rsidP="00286EAA">
      <w:pPr>
        <w:pStyle w:val="Titre1"/>
      </w:pPr>
      <w:bookmarkStart w:id="16" w:name="_Toc52354208"/>
      <w:r>
        <w:lastRenderedPageBreak/>
        <w:t>Unity</w:t>
      </w:r>
      <w:bookmarkEnd w:id="16"/>
    </w:p>
    <w:p w14:paraId="75AFE8CC" w14:textId="0E7E86F6" w:rsidR="3D0E2D74" w:rsidRDefault="006836E7" w:rsidP="19E93BBE">
      <w:pPr>
        <w:pStyle w:val="Titre2"/>
      </w:pPr>
      <w:bookmarkStart w:id="17" w:name="_Toc52354209"/>
      <w:r>
        <w:t>Renaissance de l’espoir</w:t>
      </w:r>
      <w:bookmarkEnd w:id="17"/>
    </w:p>
    <w:p w14:paraId="1F499574" w14:textId="481657E6" w:rsidR="001035AE" w:rsidRDefault="001035AE" w:rsidP="001035AE">
      <w:r>
        <w:t>Nous avons pris comme second choix d’outil de développement</w:t>
      </w:r>
      <w:r w:rsidR="00615EA9">
        <w:t>, le moteur</w:t>
      </w:r>
      <w:r>
        <w:t xml:space="preserve"> Unity.</w:t>
      </w:r>
    </w:p>
    <w:p w14:paraId="6683E9A0" w14:textId="5866CA87" w:rsidR="001035AE" w:rsidRDefault="001035AE" w:rsidP="001035AE">
      <w:r>
        <w:t>Beaucoup plus simple à prendre en main, une doc en ligne très complète et une communauté ouverte et prête à aider.</w:t>
      </w:r>
    </w:p>
    <w:p w14:paraId="7A748ABC" w14:textId="1ED52B21" w:rsidR="001035AE" w:rsidRDefault="001035AE" w:rsidP="001035AE">
      <w:pPr>
        <w:pStyle w:val="Titre2"/>
      </w:pPr>
      <w:bookmarkStart w:id="18" w:name="_Scripts"/>
      <w:bookmarkStart w:id="19" w:name="_Ref52283838"/>
      <w:bookmarkStart w:id="20" w:name="_Toc52354210"/>
      <w:bookmarkEnd w:id="18"/>
      <w:r>
        <w:t>Scripts</w:t>
      </w:r>
      <w:bookmarkEnd w:id="19"/>
      <w:bookmarkEnd w:id="20"/>
    </w:p>
    <w:p w14:paraId="72E44942" w14:textId="54D95B0B" w:rsidR="001035AE" w:rsidRDefault="001035AE" w:rsidP="001035AE">
      <w:r>
        <w:t xml:space="preserve">Nous avons créé beaux nombres de scripts pour notre projet, </w:t>
      </w:r>
      <w:r w:rsidR="0001499C">
        <w:t>certains gèren</w:t>
      </w:r>
      <w:r>
        <w:t xml:space="preserve">t des objets, </w:t>
      </w:r>
      <w:r w:rsidR="0001499C">
        <w:t xml:space="preserve">d’autres </w:t>
      </w:r>
      <w:r>
        <w:t>des évènements ou les deux à la fois</w:t>
      </w:r>
      <w:r w:rsidR="00CF5081">
        <w:t>,</w:t>
      </w:r>
      <w:r w:rsidR="00DF0416">
        <w:t xml:space="preserve"> voici les scripts les plus importants/intéressants</w:t>
      </w:r>
      <w:r w:rsidR="00CF5081">
        <w:t xml:space="preserve"> que l’on a réalisé</w:t>
      </w:r>
      <w:r>
        <w:t>.</w:t>
      </w:r>
    </w:p>
    <w:p w14:paraId="463A7898" w14:textId="59E550DB" w:rsidR="00B65ADE" w:rsidRDefault="001035AE" w:rsidP="001035AE">
      <w:r w:rsidRPr="4F9936FA">
        <w:rPr>
          <w:b/>
          <w:bCs/>
        </w:rPr>
        <w:t>Le GameManger :</w:t>
      </w:r>
      <w:r>
        <w:br/>
      </w:r>
      <w:r w:rsidR="10C4F784">
        <w:t>Nom</w:t>
      </w:r>
      <w:r w:rsidR="00B65ADE">
        <w:t xml:space="preserve"> du script : GameManager</w:t>
      </w:r>
    </w:p>
    <w:p w14:paraId="39AD6341" w14:textId="5B9C6703" w:rsidR="001035AE" w:rsidRPr="00B65ADE" w:rsidRDefault="001035AE" w:rsidP="001035AE">
      <w:pPr>
        <w:rPr>
          <w:b/>
          <w:bCs/>
        </w:rPr>
      </w:pPr>
      <w:r>
        <w:t xml:space="preserve">Là </w:t>
      </w:r>
      <w:r w:rsidR="00B65ADE">
        <w:t>où</w:t>
      </w:r>
      <w:r>
        <w:t xml:space="preserve"> se trouve tout le fonctionnement du jeu et faisant communiquer les scripts entre eux</w:t>
      </w:r>
      <w:r w:rsidR="00B65ADE">
        <w:t>, gère aussi le début, le milieu et la fin de partie ainsi que les scores.</w:t>
      </w:r>
    </w:p>
    <w:p w14:paraId="0BA63AF8" w14:textId="0D666DD2" w:rsidR="00B65ADE" w:rsidRPr="00B65ADE" w:rsidRDefault="00B65ADE" w:rsidP="001035AE">
      <w:r>
        <w:rPr>
          <w:b/>
          <w:bCs/>
        </w:rPr>
        <w:t>Les Professeurs</w:t>
      </w:r>
      <w:r w:rsidR="001035AE" w:rsidRPr="001035AE">
        <w:rPr>
          <w:b/>
          <w:bCs/>
        </w:rPr>
        <w:t> :</w:t>
      </w:r>
      <w:r>
        <w:rPr>
          <w:b/>
          <w:bCs/>
        </w:rPr>
        <w:br/>
      </w:r>
      <w:r w:rsidRPr="00B65ADE">
        <w:t>Nom des scripts : DoorTeacher, WindowTeacher, Professor</w:t>
      </w:r>
    </w:p>
    <w:p w14:paraId="4B52EFD4" w14:textId="130704CD" w:rsidR="001035AE" w:rsidRDefault="001035AE" w:rsidP="001035AE">
      <w:r>
        <w:t xml:space="preserve">Servent à contrôler les mouvements des profs avec deux </w:t>
      </w:r>
      <w:r w:rsidR="003D4E64">
        <w:t>méthodes </w:t>
      </w:r>
      <w:r w:rsidR="00744621">
        <w:t>« </w:t>
      </w:r>
      <w:r w:rsidR="003D4E64">
        <w:t>M</w:t>
      </w:r>
      <w:r>
        <w:t>oveIN()</w:t>
      </w:r>
      <w:r w:rsidR="00744621">
        <w:t> »</w:t>
      </w:r>
      <w:r>
        <w:t xml:space="preserve"> et </w:t>
      </w:r>
      <w:r w:rsidR="00744621">
        <w:t>« </w:t>
      </w:r>
      <w:r w:rsidR="003D4E64">
        <w:t>M</w:t>
      </w:r>
      <w:r>
        <w:t>oveOUT()</w:t>
      </w:r>
      <w:r w:rsidR="00744621">
        <w:t> »</w:t>
      </w:r>
      <w:r>
        <w:t xml:space="preserve"> qui leur permettent de rentrer et sortir de la classe. On a aussi adapté ses fonctions au prof principal qui lui ne peut que se retourner.</w:t>
      </w:r>
    </w:p>
    <w:p w14:paraId="6B644346" w14:textId="6B0F66E2" w:rsidR="001035AE" w:rsidRDefault="001035AE" w:rsidP="001035AE">
      <w:r>
        <w:t xml:space="preserve">Chaque prof contient une variable booléenne isIN qui informe si oui ou non le prof est dans la salle de classe, ce qui nous sert </w:t>
      </w:r>
      <w:r w:rsidR="47664D7B">
        <w:t>à</w:t>
      </w:r>
      <w:r>
        <w:t xml:space="preserve"> savoir s’il nous voit tirer ou non.</w:t>
      </w:r>
    </w:p>
    <w:p w14:paraId="514C8BAB" w14:textId="0C8ECF21" w:rsidR="00B63B16" w:rsidRDefault="00B63B16" w:rsidP="001035AE">
      <w:r>
        <w:t>La variable est atteignable via leur méthode « </w:t>
      </w:r>
      <w:r w:rsidR="004E784B">
        <w:t>I</w:t>
      </w:r>
      <w:r>
        <w:t>sTeacherIn() »</w:t>
      </w:r>
    </w:p>
    <w:p w14:paraId="2822DF46" w14:textId="0C2E9EB2" w:rsidR="001035AE" w:rsidRPr="00B65ADE" w:rsidRDefault="00B65ADE" w:rsidP="001035AE">
      <w:pPr>
        <w:rPr>
          <w:b/>
          <w:bCs/>
        </w:rPr>
      </w:pPr>
      <w:r>
        <w:rPr>
          <w:b/>
          <w:bCs/>
        </w:rPr>
        <w:t>La</w:t>
      </w:r>
      <w:r w:rsidR="001035AE" w:rsidRPr="001035AE">
        <w:rPr>
          <w:b/>
          <w:bCs/>
        </w:rPr>
        <w:t xml:space="preserve"> cible :</w:t>
      </w:r>
      <w:r>
        <w:rPr>
          <w:b/>
          <w:bCs/>
        </w:rPr>
        <w:br/>
      </w:r>
      <w:r w:rsidRPr="00B65ADE">
        <w:t>Nom du script : Target</w:t>
      </w:r>
      <w:r w:rsidR="001035AE">
        <w:rPr>
          <w:b/>
          <w:bCs/>
        </w:rPr>
        <w:br/>
      </w:r>
      <w:r w:rsidR="001035AE" w:rsidRPr="001035AE">
        <w:t>L</w:t>
      </w:r>
      <w:r>
        <w:t xml:space="preserve">a </w:t>
      </w:r>
      <w:r w:rsidR="001035AE" w:rsidRPr="001035AE">
        <w:t>cible n’</w:t>
      </w:r>
      <w:r>
        <w:t>a</w:t>
      </w:r>
      <w:r w:rsidR="001035AE" w:rsidRPr="001035AE">
        <w:t xml:space="preserve"> comme seul</w:t>
      </w:r>
      <w:r w:rsidR="00E34E60">
        <w:t>e</w:t>
      </w:r>
      <w:r w:rsidR="001035AE" w:rsidRPr="001035AE">
        <w:t xml:space="preserve"> fonction celle qui permet de détecter lorsqu’elle</w:t>
      </w:r>
      <w:r>
        <w:t xml:space="preserve"> est </w:t>
      </w:r>
      <w:r w:rsidR="001035AE" w:rsidRPr="001035AE">
        <w:t>touchée</w:t>
      </w:r>
      <w:r w:rsidR="001035AE">
        <w:t>.</w:t>
      </w:r>
    </w:p>
    <w:p w14:paraId="1E1CF745" w14:textId="2725A4C9" w:rsidR="001035AE" w:rsidRDefault="00B65ADE" w:rsidP="001035AE">
      <w:r>
        <w:t>Elle possède</w:t>
      </w:r>
      <w:r w:rsidR="001035AE">
        <w:t xml:space="preserve"> aussi tout un code qui définit </w:t>
      </w:r>
      <w:r>
        <w:t xml:space="preserve">sa taille, ses mouvements, si elle est dorée et sa durée de vie si </w:t>
      </w:r>
      <w:r w:rsidR="000F1ADD">
        <w:t>personne ne la touche</w:t>
      </w:r>
      <w:r>
        <w:t>.</w:t>
      </w:r>
    </w:p>
    <w:p w14:paraId="63FABDF4" w14:textId="0A2F510F" w:rsidR="00B65ADE" w:rsidRDefault="00B65ADE" w:rsidP="001035AE">
      <w:r>
        <w:t>On peut donc par la suite créer un objet « cible » qui contient le script Target et l’invoquer à volonté pour avoir plein de cible qui apparaissent sur le tableau</w:t>
      </w:r>
      <w:r w:rsidR="00D55368">
        <w:t>.</w:t>
      </w:r>
    </w:p>
    <w:p w14:paraId="0C39383E" w14:textId="31D81FB6" w:rsidR="00B65ADE" w:rsidRDefault="00D55368" w:rsidP="001035AE">
      <w:r>
        <w:br w:type="page"/>
      </w:r>
    </w:p>
    <w:p w14:paraId="6712D244" w14:textId="40566149" w:rsidR="00B65ADE" w:rsidRDefault="00B65ADE" w:rsidP="00B65ADE">
      <w:pPr>
        <w:pStyle w:val="Titre1"/>
      </w:pPr>
      <w:bookmarkStart w:id="21" w:name="_Toc52354211"/>
      <w:r>
        <w:lastRenderedPageBreak/>
        <w:t>Gestion des scores</w:t>
      </w:r>
      <w:bookmarkEnd w:id="21"/>
    </w:p>
    <w:p w14:paraId="5819786F" w14:textId="0215EE11" w:rsidR="00B65ADE" w:rsidRDefault="00B65ADE" w:rsidP="00B65ADE">
      <w:pPr>
        <w:pStyle w:val="Titre2"/>
      </w:pPr>
      <w:bookmarkStart w:id="22" w:name="_Toc52354212"/>
      <w:r>
        <w:t>Début de partie</w:t>
      </w:r>
      <w:bookmarkEnd w:id="22"/>
    </w:p>
    <w:p w14:paraId="642E0C38" w14:textId="3CC33496" w:rsidR="00B65ADE" w:rsidRPr="00987719" w:rsidRDefault="00B65ADE" w:rsidP="00B65ADE">
      <w:r>
        <w:t xml:space="preserve">Le score du joueur est </w:t>
      </w:r>
      <w:r w:rsidR="00D201CC">
        <w:t xml:space="preserve">caché de base </w:t>
      </w:r>
      <w:r>
        <w:t>par une fonction mathématique</w:t>
      </w:r>
      <w:r w:rsidR="00B84331">
        <w:t xml:space="preserve"> sans importance</w:t>
      </w:r>
      <w:r>
        <w:t xml:space="preserve"> écrite au tableau dans le coin supérieur gauche, lorsqu’un joueur rejoin</w:t>
      </w:r>
      <w:r w:rsidR="00726B13">
        <w:t>t</w:t>
      </w:r>
      <w:r w:rsidR="000766EA">
        <w:t xml:space="preserve"> la partie</w:t>
      </w:r>
      <w:r>
        <w:t xml:space="preserve">, la fonction </w:t>
      </w:r>
      <w:r w:rsidR="005179EB">
        <w:t xml:space="preserve">au tableau </w:t>
      </w:r>
      <w:r>
        <w:t>s’efface et laisse place au score du joueur</w:t>
      </w:r>
      <w:r w:rsidR="005179EB">
        <w:t>.</w:t>
      </w:r>
    </w:p>
    <w:p w14:paraId="5597AEA3" w14:textId="2398EA7C" w:rsidR="00B65ADE" w:rsidRDefault="00B65ADE" w:rsidP="00B65ADE">
      <w:pPr>
        <w:pStyle w:val="Titre2"/>
      </w:pPr>
      <w:bookmarkStart w:id="23" w:name="_Toc52354213"/>
      <w:r>
        <w:t>En cours de partie</w:t>
      </w:r>
      <w:bookmarkEnd w:id="23"/>
    </w:p>
    <w:p w14:paraId="37138B71" w14:textId="0883DC79" w:rsidR="00B65ADE" w:rsidRPr="00987719" w:rsidRDefault="00B65ADE" w:rsidP="00B65ADE">
      <w:r>
        <w:t>Le score du joueur s’incrémente ou se décrémente à chaque fois qu’il marque ou perd des points</w:t>
      </w:r>
      <w:r w:rsidR="002A5F6B">
        <w:t>, le joueur peut avoir des points négatifs</w:t>
      </w:r>
      <w:r w:rsidR="007A1861">
        <w:t>.</w:t>
      </w:r>
    </w:p>
    <w:p w14:paraId="03D93AEE" w14:textId="7B9EB71B" w:rsidR="00B65ADE" w:rsidRDefault="00B65ADE" w:rsidP="00B65ADE">
      <w:pPr>
        <w:pStyle w:val="Titre2"/>
      </w:pPr>
      <w:bookmarkStart w:id="24" w:name="_Toc52354214"/>
      <w:r>
        <w:t>Fin de partie</w:t>
      </w:r>
      <w:bookmarkEnd w:id="24"/>
    </w:p>
    <w:p w14:paraId="7842255E" w14:textId="7576725F" w:rsidR="00B65ADE" w:rsidRPr="001035AE" w:rsidRDefault="00B65ADE" w:rsidP="001035AE">
      <w:pPr>
        <w:rPr>
          <w:b/>
          <w:bCs/>
        </w:rPr>
      </w:pPr>
      <w:r>
        <w:t xml:space="preserve">Les scores des joueurs </w:t>
      </w:r>
      <w:r w:rsidR="006F6FB1">
        <w:t>restent</w:t>
      </w:r>
      <w:r>
        <w:t xml:space="preserve"> affichés </w:t>
      </w:r>
      <w:r w:rsidR="006F6FB1">
        <w:t>en haut à gauche</w:t>
      </w:r>
      <w:r>
        <w:t>.</w:t>
      </w:r>
      <w:r w:rsidR="00D03EE3">
        <w:t xml:space="preserve"> </w:t>
      </w:r>
      <w:r w:rsidR="006F6FB1">
        <w:t>Le meilleur joueur est au centre de l’écran.</w:t>
      </w:r>
    </w:p>
    <w:p w14:paraId="650BD3A5" w14:textId="7B8230D1" w:rsidR="001035AE" w:rsidRDefault="001035AE" w:rsidP="001035AE">
      <w:pPr>
        <w:pStyle w:val="Titre1"/>
      </w:pPr>
      <w:bookmarkStart w:id="25" w:name="_Toc52354215"/>
      <w:r>
        <w:t>La connexion</w:t>
      </w:r>
      <w:bookmarkEnd w:id="25"/>
    </w:p>
    <w:p w14:paraId="11C34293" w14:textId="77777777" w:rsidR="001035AE" w:rsidRDefault="001035AE" w:rsidP="001035AE">
      <w:pPr>
        <w:pStyle w:val="Titre2"/>
      </w:pPr>
      <w:bookmarkStart w:id="26" w:name="_Toc52354216"/>
      <w:r>
        <w:t>Serveur TCP Unity</w:t>
      </w:r>
      <w:bookmarkEnd w:id="26"/>
    </w:p>
    <w:p w14:paraId="0ADDCEE2" w14:textId="389362DF" w:rsidR="001035AE" w:rsidRPr="002D37CD" w:rsidRDefault="001035AE" w:rsidP="001035AE">
      <w:r>
        <w:t xml:space="preserve">Nous avons mis en place un serveur TCP dans notre projet qui permet de connecter plusieurs téléphones via Wi-Fi et donc d’envoyer des informations entre le jeu et l’application mobile (donnée du gyroscope, </w:t>
      </w:r>
      <w:r w:rsidR="00F203B2">
        <w:t xml:space="preserve">action de </w:t>
      </w:r>
      <w:r>
        <w:t>tir et nom du joueur).</w:t>
      </w:r>
    </w:p>
    <w:p w14:paraId="7A566088" w14:textId="49ACB761" w:rsidR="001035AE" w:rsidRDefault="004B013F" w:rsidP="001035AE">
      <w:pPr>
        <w:pStyle w:val="Titre2"/>
      </w:pPr>
      <w:bookmarkStart w:id="27" w:name="_Toc52354217"/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203EF2A" wp14:editId="3FC48057">
                <wp:simplePos x="0" y="0"/>
                <wp:positionH relativeFrom="column">
                  <wp:posOffset>4006160</wp:posOffset>
                </wp:positionH>
                <wp:positionV relativeFrom="paragraph">
                  <wp:posOffset>50331</wp:posOffset>
                </wp:positionV>
                <wp:extent cx="1764360" cy="3371629"/>
                <wp:effectExtent l="0" t="0" r="7620" b="635"/>
                <wp:wrapTight wrapText="bothSides">
                  <wp:wrapPolygon edited="0">
                    <wp:start x="0" y="0"/>
                    <wp:lineTo x="0" y="21482"/>
                    <wp:lineTo x="21460" y="21482"/>
                    <wp:lineTo x="21460" y="0"/>
                    <wp:lineTo x="0" y="0"/>
                  </wp:wrapPolygon>
                </wp:wrapTight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360" cy="3371629"/>
                          <a:chOff x="0" y="0"/>
                          <a:chExt cx="1764360" cy="337162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7950" y="2981739"/>
                            <a:ext cx="175641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87408C" w14:textId="2D51F9AC" w:rsidR="00AF48FF" w:rsidRPr="00131898" w:rsidRDefault="00AF48FF" w:rsidP="00F91648">
                              <w:pPr>
                                <w:pStyle w:val="Lgende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Figure </w:t>
                              </w:r>
                              <w:r w:rsidR="00A45931">
                                <w:fldChar w:fldCharType="begin"/>
                              </w:r>
                              <w:r w:rsidR="00A45931">
                                <w:instrText xml:space="preserve"> SEQ </w:instrText>
                              </w:r>
                              <w:r w:rsidR="00A45931">
                                <w:instrText xml:space="preserve">Figure \* ARABIC </w:instrText>
                              </w:r>
                              <w:r w:rsidR="00A45931">
                                <w:fldChar w:fldCharType="separate"/>
                              </w:r>
                              <w:r w:rsidR="00586C5A">
                                <w:rPr>
                                  <w:noProof/>
                                </w:rPr>
                                <w:t>2</w:t>
                              </w:r>
                              <w:r w:rsidR="00A45931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Ecran d'accueil de l'application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3EF2A" id="Groupe 7" o:spid="_x0000_s1032" style="position:absolute;left:0;text-align:left;margin-left:315.45pt;margin-top:3.95pt;width:138.95pt;height:265.5pt;z-index:251658244" coordsize="17643,3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width:17570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34" type="#_x0000_t202" style="position:absolute;left:79;top:29817;width:1756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887408C" w14:textId="2D51F9AC" w:rsidR="00AF48FF" w:rsidRPr="00131898" w:rsidRDefault="00AF48FF" w:rsidP="00F91648">
                        <w:pPr>
                          <w:pStyle w:val="Lgende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Figure </w:t>
                        </w:r>
                        <w:r w:rsidR="00A45931">
                          <w:fldChar w:fldCharType="begin"/>
                        </w:r>
                        <w:r w:rsidR="00A45931">
                          <w:instrText xml:space="preserve"> SEQ </w:instrText>
                        </w:r>
                        <w:r w:rsidR="00A45931">
                          <w:instrText xml:space="preserve">Figure \* ARABIC </w:instrText>
                        </w:r>
                        <w:r w:rsidR="00A45931">
                          <w:fldChar w:fldCharType="separate"/>
                        </w:r>
                        <w:r w:rsidR="00586C5A">
                          <w:rPr>
                            <w:noProof/>
                          </w:rPr>
                          <w:t>2</w:t>
                        </w:r>
                        <w:r w:rsidR="00A4593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Ecran d'accueil de l'application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035AE">
        <w:t>Connexion depuis un smartphone</w:t>
      </w:r>
      <w:bookmarkEnd w:id="27"/>
    </w:p>
    <w:p w14:paraId="42214761" w14:textId="5E75AF26" w:rsidR="001035AE" w:rsidRDefault="001035AE" w:rsidP="001035AE">
      <w:r>
        <w:t xml:space="preserve">L’application contient l’adresse IP du serveur </w:t>
      </w:r>
      <w:r w:rsidR="00443AA4">
        <w:t>noté en</w:t>
      </w:r>
      <w:r>
        <w:t xml:space="preserve"> dur ainsi que </w:t>
      </w:r>
      <w:r w:rsidR="0019155D">
        <w:t>son</w:t>
      </w:r>
      <w:r>
        <w:t xml:space="preserve"> port, seul</w:t>
      </w:r>
      <w:r w:rsidR="00090AAE">
        <w:t>e</w:t>
      </w:r>
      <w:r>
        <w:t xml:space="preserve"> l</w:t>
      </w:r>
      <w:r w:rsidR="00443AA4">
        <w:t>a modification du</w:t>
      </w:r>
      <w:r>
        <w:t xml:space="preserve"> no</w:t>
      </w:r>
      <w:r w:rsidR="00090AAE">
        <w:t>m est</w:t>
      </w:r>
      <w:r>
        <w:t xml:space="preserve"> permis à l’utilisateur.</w:t>
      </w:r>
    </w:p>
    <w:p w14:paraId="11BC1D4C" w14:textId="77777777" w:rsidR="001035AE" w:rsidRDefault="001035AE" w:rsidP="001035AE">
      <w:pPr>
        <w:pStyle w:val="Titre2"/>
      </w:pPr>
      <w:bookmarkStart w:id="28" w:name="_Toc52354218"/>
      <w:r>
        <w:t>Problèmes</w:t>
      </w:r>
      <w:bookmarkEnd w:id="28"/>
    </w:p>
    <w:p w14:paraId="78BCA3E7" w14:textId="7F8B61FF" w:rsidR="001035AE" w:rsidRDefault="001035AE" w:rsidP="001035AE">
      <w:r>
        <w:t xml:space="preserve">La connexion entre le téléphone et le jeu </w:t>
      </w:r>
      <w:r w:rsidR="00756FDA">
        <w:t>est fonctionnelle</w:t>
      </w:r>
      <w:r>
        <w:t>, mais le problème irrésolvable est la traduction des données reçu</w:t>
      </w:r>
      <w:r w:rsidR="00F9685B">
        <w:t>e</w:t>
      </w:r>
      <w:r>
        <w:t xml:space="preserve">s, que nous n’avons pas </w:t>
      </w:r>
      <w:r w:rsidR="6A874DAE">
        <w:t>réussi</w:t>
      </w:r>
      <w:r>
        <w:t xml:space="preserve"> en mettre en place.</w:t>
      </w:r>
    </w:p>
    <w:p w14:paraId="77E8D711" w14:textId="764ABDD3" w:rsidR="001035AE" w:rsidRDefault="001035AE" w:rsidP="00FB67E9">
      <w:r>
        <w:t>Nous avons donc pris la décision de passer aux</w:t>
      </w:r>
      <w:r w:rsidR="00FB67E9">
        <w:t xml:space="preserve"> </w:t>
      </w:r>
      <w:r>
        <w:t>manettes Xbox par manque de temps.</w:t>
      </w:r>
    </w:p>
    <w:p w14:paraId="0636922F" w14:textId="4DE0DC4C" w:rsidR="00E81757" w:rsidRDefault="00E81757" w:rsidP="001035AE"/>
    <w:p w14:paraId="7E402D6C" w14:textId="750CBEFC" w:rsidR="00E9176E" w:rsidRDefault="00CF5C81" w:rsidP="0030161E">
      <w:pPr>
        <w:pStyle w:val="Titre1"/>
      </w:pPr>
      <w:bookmarkStart w:id="29" w:name="_Toc52354219"/>
      <w:r>
        <w:lastRenderedPageBreak/>
        <w:t>Installation</w:t>
      </w:r>
      <w:bookmarkEnd w:id="29"/>
    </w:p>
    <w:p w14:paraId="1B28690E" w14:textId="77777777" w:rsidR="004B5C57" w:rsidRDefault="006733E0" w:rsidP="00EC23A3">
      <w:r>
        <w:t>Cette partie du document permet la reprise du projet</w:t>
      </w:r>
      <w:r w:rsidR="008C16BF">
        <w:t xml:space="preserve"> par une personne externe au groupe</w:t>
      </w:r>
      <w:r>
        <w:t xml:space="preserve"> et donnera </w:t>
      </w:r>
      <w:r w:rsidR="004761B8">
        <w:t>tous les détails nécessaires</w:t>
      </w:r>
      <w:r>
        <w:t xml:space="preserve"> pour y parvenir</w:t>
      </w:r>
      <w:r w:rsidR="004761B8">
        <w:t>.</w:t>
      </w:r>
    </w:p>
    <w:p w14:paraId="56313422" w14:textId="2BA852A4" w:rsidR="0057543B" w:rsidRDefault="004B5C57" w:rsidP="004B5C57">
      <w:pPr>
        <w:pStyle w:val="Titre2"/>
      </w:pPr>
      <w:bookmarkStart w:id="30" w:name="_Toc52354220"/>
      <w:r>
        <w:t>Matériel</w:t>
      </w:r>
      <w:bookmarkEnd w:id="30"/>
    </w:p>
    <w:p w14:paraId="40B6E7E4" w14:textId="4E436477" w:rsidR="0057543B" w:rsidRDefault="00754A83" w:rsidP="00CF5C81">
      <w:pPr>
        <w:rPr>
          <w:rFonts w:eastAsiaTheme="majorEastAsia" w:cstheme="majorBidi"/>
          <w:b/>
          <w:sz w:val="48"/>
          <w:szCs w:val="32"/>
        </w:rPr>
      </w:pPr>
      <w:r>
        <w:t xml:space="preserve">Un </w:t>
      </w:r>
      <w:r w:rsidR="004B5C57">
        <w:t>PC</w:t>
      </w:r>
      <w:r w:rsidR="00D728D4">
        <w:t xml:space="preserve"> avec Windows 10 Professional</w:t>
      </w:r>
      <w:r w:rsidR="00CF1A60">
        <w:t>, un clavier, une souris, un écran</w:t>
      </w:r>
      <w:r w:rsidR="00F82014">
        <w:t>, une connexion internet</w:t>
      </w:r>
      <w:r w:rsidR="00CF1A60">
        <w:t xml:space="preserve"> et une manette </w:t>
      </w:r>
      <w:r>
        <w:t>Xbox One.</w:t>
      </w:r>
    </w:p>
    <w:p w14:paraId="415D5622" w14:textId="0AE4B60E" w:rsidR="004761B8" w:rsidRDefault="002D6A34" w:rsidP="00CF5C81">
      <w:pPr>
        <w:pStyle w:val="Titre2"/>
      </w:pPr>
      <w:bookmarkStart w:id="31" w:name="_Toc52354221"/>
      <w:r>
        <w:t>Logiciels requis</w:t>
      </w:r>
      <w:bookmarkEnd w:id="31"/>
    </w:p>
    <w:p w14:paraId="3C86CE6C" w14:textId="5DB7B034" w:rsidR="002D6A34" w:rsidRDefault="002D6A34" w:rsidP="002528EE">
      <w:pPr>
        <w:pStyle w:val="Paragraphedeliste"/>
        <w:numPr>
          <w:ilvl w:val="0"/>
          <w:numId w:val="14"/>
        </w:numPr>
      </w:pPr>
      <w:r>
        <w:t>Unity</w:t>
      </w:r>
      <w:r w:rsidR="00D02B23">
        <w:t xml:space="preserve"> </w:t>
      </w:r>
      <w:r w:rsidR="002528EE">
        <w:t>H</w:t>
      </w:r>
      <w:r w:rsidR="00D02B23">
        <w:t>ub</w:t>
      </w:r>
    </w:p>
    <w:p w14:paraId="5066F4F5" w14:textId="03B1D7B9" w:rsidR="00D02B23" w:rsidRPr="00F031F5" w:rsidRDefault="00D02B23" w:rsidP="002528EE">
      <w:pPr>
        <w:pStyle w:val="Paragraphedeliste"/>
        <w:numPr>
          <w:ilvl w:val="0"/>
          <w:numId w:val="14"/>
        </w:numPr>
      </w:pPr>
      <w:r w:rsidRPr="00F031F5">
        <w:t>Unity</w:t>
      </w:r>
      <w:r w:rsidR="009A034B" w:rsidRPr="00F031F5">
        <w:t xml:space="preserve"> 2020.1.4</w:t>
      </w:r>
    </w:p>
    <w:p w14:paraId="482048ED" w14:textId="5747797C" w:rsidR="00F031F5" w:rsidRDefault="00D02B23" w:rsidP="002528EE">
      <w:pPr>
        <w:pStyle w:val="Paragraphedeliste"/>
        <w:numPr>
          <w:ilvl w:val="0"/>
          <w:numId w:val="14"/>
        </w:numPr>
      </w:pPr>
      <w:r w:rsidRPr="009A034B">
        <w:t>Visual studio</w:t>
      </w:r>
      <w:r w:rsidR="009A034B" w:rsidRPr="009A034B">
        <w:t xml:space="preserve"> (est à instal</w:t>
      </w:r>
      <w:r w:rsidR="009A034B">
        <w:t>ler lors de l’installation de Unity)</w:t>
      </w:r>
    </w:p>
    <w:p w14:paraId="59F5AD4F" w14:textId="1FDEBEE4" w:rsidR="00062F36" w:rsidRDefault="00062F36" w:rsidP="002528EE">
      <w:pPr>
        <w:pStyle w:val="Paragraphedeliste"/>
        <w:numPr>
          <w:ilvl w:val="0"/>
          <w:numId w:val="14"/>
        </w:numPr>
      </w:pPr>
      <w:r>
        <w:t>Github Desktop</w:t>
      </w:r>
    </w:p>
    <w:p w14:paraId="2D1CFF7E" w14:textId="01F724B1" w:rsidR="00051C40" w:rsidRDefault="00EA03D6" w:rsidP="00D20948">
      <w:pPr>
        <w:pStyle w:val="Titre2"/>
      </w:pPr>
      <w:bookmarkStart w:id="32" w:name="_Toc52354222"/>
      <w:r>
        <w:t>Package</w:t>
      </w:r>
      <w:r w:rsidR="0030736E">
        <w:t xml:space="preserve"> requis</w:t>
      </w:r>
      <w:bookmarkEnd w:id="32"/>
    </w:p>
    <w:p w14:paraId="787A30CC" w14:textId="014F78D6" w:rsidR="007C1472" w:rsidRDefault="00D20948" w:rsidP="00B5379C">
      <w:pPr>
        <w:pStyle w:val="Paragraphedeliste"/>
        <w:numPr>
          <w:ilvl w:val="0"/>
          <w:numId w:val="13"/>
        </w:numPr>
      </w:pPr>
      <w:r>
        <w:t>Input</w:t>
      </w:r>
      <w:r w:rsidR="007C1472">
        <w:t xml:space="preserve"> </w:t>
      </w:r>
      <w:r>
        <w:t>System</w:t>
      </w:r>
    </w:p>
    <w:p w14:paraId="0C3179BF" w14:textId="24F738FF" w:rsidR="00D20948" w:rsidRDefault="007C1472" w:rsidP="007C1472">
      <w:pPr>
        <w:pStyle w:val="Titre2"/>
      </w:pPr>
      <w:bookmarkStart w:id="33" w:name="_Toc52195992"/>
      <w:bookmarkStart w:id="34" w:name="_Toc52354223"/>
      <w:r>
        <w:t>Fichiers du projet</w:t>
      </w:r>
      <w:bookmarkEnd w:id="33"/>
      <w:bookmarkEnd w:id="34"/>
      <w:r w:rsidR="00D20948">
        <w:t xml:space="preserve"> </w:t>
      </w:r>
    </w:p>
    <w:p w14:paraId="3B5248C8" w14:textId="65658AD2" w:rsidR="007C1472" w:rsidRDefault="007C1472" w:rsidP="007C1472">
      <w:r>
        <w:t>L</w:t>
      </w:r>
      <w:r w:rsidR="0075651F">
        <w:t>a totalité du</w:t>
      </w:r>
      <w:r>
        <w:t xml:space="preserve"> projet est disponible sur GitHub</w:t>
      </w:r>
      <w:r w:rsidR="004956C7">
        <w:t>.</w:t>
      </w:r>
    </w:p>
    <w:p w14:paraId="254BC554" w14:textId="6CBEA081" w:rsidR="004956C7" w:rsidRDefault="00A45931" w:rsidP="007C1472">
      <w:hyperlink r:id="rId19" w:history="1">
        <w:r w:rsidR="004956C7" w:rsidRPr="004A7555">
          <w:rPr>
            <w:rStyle w:val="Lienhypertexte"/>
          </w:rPr>
          <w:t>https://github.com/ThomasAmstutz/cancre_simulator</w:t>
        </w:r>
      </w:hyperlink>
      <w:r w:rsidR="004956C7">
        <w:t xml:space="preserve"> </w:t>
      </w:r>
    </w:p>
    <w:p w14:paraId="682072AA" w14:textId="3C2C9B2E" w:rsidR="004956C7" w:rsidRDefault="006B163E" w:rsidP="006B163E">
      <w:pPr>
        <w:pStyle w:val="Titre2"/>
      </w:pPr>
      <w:bookmarkStart w:id="35" w:name="_Toc52354224"/>
      <w:r>
        <w:t>Installation</w:t>
      </w:r>
      <w:bookmarkEnd w:id="35"/>
    </w:p>
    <w:p w14:paraId="1B1DF9FB" w14:textId="61825E58" w:rsidR="008A42A5" w:rsidRDefault="009C0FEE" w:rsidP="00012E45">
      <w:pPr>
        <w:pStyle w:val="Paragraphedeliste"/>
        <w:numPr>
          <w:ilvl w:val="0"/>
          <w:numId w:val="9"/>
        </w:numPr>
      </w:pPr>
      <w:r>
        <w:t>Créez-vous un compte étudiant Unity</w:t>
      </w:r>
      <w:r w:rsidR="00D57CE5">
        <w:t xml:space="preserve"> puis télécharge</w:t>
      </w:r>
      <w:r w:rsidR="00927321">
        <w:t>z</w:t>
      </w:r>
      <w:r w:rsidR="00D57CE5">
        <w:t xml:space="preserve"> Unity </w:t>
      </w:r>
      <w:r w:rsidR="004653C0">
        <w:t>H</w:t>
      </w:r>
      <w:r w:rsidR="005C4D49">
        <w:t>ub</w:t>
      </w:r>
      <w:r w:rsidR="00012E45">
        <w:br/>
      </w:r>
      <w:hyperlink r:id="rId20" w:history="1">
        <w:r w:rsidR="004653C0">
          <w:rPr>
            <w:rStyle w:val="Lienhypertexte"/>
          </w:rPr>
          <w:t>Se créer un compte - Unity</w:t>
        </w:r>
      </w:hyperlink>
    </w:p>
    <w:p w14:paraId="3F5B5997" w14:textId="28D59CEE" w:rsidR="00012E45" w:rsidRDefault="00B86155" w:rsidP="00012E45">
      <w:pPr>
        <w:pStyle w:val="Paragraphedeliste"/>
        <w:numPr>
          <w:ilvl w:val="0"/>
          <w:numId w:val="9"/>
        </w:numPr>
      </w:pPr>
      <w:r>
        <w:t>Installez Unity Hub</w:t>
      </w:r>
    </w:p>
    <w:p w14:paraId="25F21C4C" w14:textId="58B21299" w:rsidR="00B86155" w:rsidRDefault="00B86155" w:rsidP="00012E45">
      <w:pPr>
        <w:pStyle w:val="Paragraphedeliste"/>
        <w:numPr>
          <w:ilvl w:val="0"/>
          <w:numId w:val="9"/>
        </w:numPr>
      </w:pPr>
      <w:r w:rsidRPr="00B86155">
        <w:t>Lance</w:t>
      </w:r>
      <w:r>
        <w:t>z</w:t>
      </w:r>
      <w:r w:rsidRPr="00B86155">
        <w:t xml:space="preserve"> Unity Hub et conn</w:t>
      </w:r>
      <w:r>
        <w:t>ectez-vous</w:t>
      </w:r>
    </w:p>
    <w:p w14:paraId="428049DB" w14:textId="225DF5D1" w:rsidR="00B86155" w:rsidRDefault="0084147C" w:rsidP="00012E45">
      <w:pPr>
        <w:pStyle w:val="Paragraphedeliste"/>
        <w:numPr>
          <w:ilvl w:val="0"/>
          <w:numId w:val="9"/>
        </w:numPr>
      </w:pPr>
      <w:r>
        <w:t xml:space="preserve">Depuis Unity Hub, </w:t>
      </w:r>
      <w:r w:rsidR="00553456">
        <w:t>sélectionne</w:t>
      </w:r>
      <w:r w:rsidR="000F65BE">
        <w:t>z</w:t>
      </w:r>
      <w:r w:rsidR="00553456">
        <w:t xml:space="preserve"> la version 20.1.4 de Unity</w:t>
      </w:r>
      <w:r w:rsidR="00D06A56">
        <w:t>, cochez l’installation parallèle de Visual Studio et installer le tout</w:t>
      </w:r>
      <w:r w:rsidR="00077F06">
        <w:t xml:space="preserve"> (de préférence sur </w:t>
      </w:r>
      <w:r w:rsidR="00ED5AC9">
        <w:t>un</w:t>
      </w:r>
      <w:r w:rsidR="00077F06">
        <w:t xml:space="preserve"> SSD)</w:t>
      </w:r>
    </w:p>
    <w:p w14:paraId="6400E94C" w14:textId="77777777" w:rsidR="00D45086" w:rsidRDefault="00E6409E" w:rsidP="00012E45">
      <w:pPr>
        <w:pStyle w:val="Paragraphedeliste"/>
        <w:numPr>
          <w:ilvl w:val="0"/>
          <w:numId w:val="9"/>
        </w:numPr>
      </w:pPr>
      <w:r>
        <w:t>Télécharg</w:t>
      </w:r>
      <w:r w:rsidR="008B7DFF">
        <w:t>ez</w:t>
      </w:r>
      <w:r w:rsidR="00B14698">
        <w:t xml:space="preserve"> et installez GitHub Desktop</w:t>
      </w:r>
    </w:p>
    <w:p w14:paraId="3C1F1032" w14:textId="55671F34" w:rsidR="00D06A56" w:rsidRDefault="00D45086" w:rsidP="00012E45">
      <w:pPr>
        <w:pStyle w:val="Paragraphedeliste"/>
        <w:numPr>
          <w:ilvl w:val="0"/>
          <w:numId w:val="9"/>
        </w:numPr>
      </w:pPr>
      <w:r>
        <w:t>C</w:t>
      </w:r>
      <w:r w:rsidR="000A1ED3">
        <w:t xml:space="preserve">lonez le projet depuis </w:t>
      </w:r>
      <w:r>
        <w:t>GitHub</w:t>
      </w:r>
    </w:p>
    <w:p w14:paraId="6AF67BA7" w14:textId="2B95612B" w:rsidR="00175C28" w:rsidRDefault="00B6112F" w:rsidP="00012E45">
      <w:pPr>
        <w:pStyle w:val="Paragraphedeliste"/>
        <w:numPr>
          <w:ilvl w:val="0"/>
          <w:numId w:val="9"/>
        </w:numPr>
      </w:pPr>
      <w:r>
        <w:t>Depuis Unity Hub, ouvrez le projet</w:t>
      </w:r>
    </w:p>
    <w:p w14:paraId="1CBD6D0A" w14:textId="5E6BF5CC" w:rsidR="00690F36" w:rsidRDefault="00690F36" w:rsidP="00012E45">
      <w:pPr>
        <w:pStyle w:val="Paragraphedeliste"/>
        <w:numPr>
          <w:ilvl w:val="0"/>
          <w:numId w:val="9"/>
        </w:numPr>
      </w:pPr>
      <w:r>
        <w:t xml:space="preserve">Une fois sur </w:t>
      </w:r>
      <w:r w:rsidR="00CC1781">
        <w:t>U</w:t>
      </w:r>
      <w:r>
        <w:t>nity</w:t>
      </w:r>
      <w:r w:rsidR="00CC1781">
        <w:t xml:space="preserve">, </w:t>
      </w:r>
      <w:r w:rsidR="006062F2">
        <w:t>rendez-vous</w:t>
      </w:r>
      <w:r w:rsidR="00CC1781">
        <w:t xml:space="preserve"> </w:t>
      </w:r>
      <w:r w:rsidR="00B11AF5">
        <w:t>dans la barre d’outil</w:t>
      </w:r>
      <w:r w:rsidR="009A515E">
        <w:t>s</w:t>
      </w:r>
      <w:r w:rsidR="001B4CF6">
        <w:t xml:space="preserve"> </w:t>
      </w:r>
      <w:r w:rsidR="00B11AF5">
        <w:t>supérieure sous « Tools &gt; Package manager »</w:t>
      </w:r>
    </w:p>
    <w:p w14:paraId="489767D4" w14:textId="14741E81" w:rsidR="00B11AF5" w:rsidRDefault="009A515E" w:rsidP="00012E45">
      <w:pPr>
        <w:pStyle w:val="Paragraphedeliste"/>
        <w:numPr>
          <w:ilvl w:val="0"/>
          <w:numId w:val="9"/>
        </w:numPr>
      </w:pPr>
      <w:r>
        <w:t xml:space="preserve">Sélectionnez « Input System », installez et </w:t>
      </w:r>
      <w:r w:rsidR="000857A2">
        <w:t>relancez</w:t>
      </w:r>
      <w:r w:rsidR="00090665">
        <w:t xml:space="preserve"> Unity</w:t>
      </w:r>
    </w:p>
    <w:p w14:paraId="64195653" w14:textId="24D1D452" w:rsidR="00883602" w:rsidRDefault="00226F67" w:rsidP="00883602">
      <w:pPr>
        <w:pStyle w:val="Paragraphedeliste"/>
        <w:numPr>
          <w:ilvl w:val="0"/>
          <w:numId w:val="9"/>
        </w:numPr>
      </w:pPr>
      <w:r>
        <w:t>Toujours dans la barre d’outils supérieure</w:t>
      </w:r>
      <w:r w:rsidR="00756C57">
        <w:t xml:space="preserve"> allez vers « Edit &gt; Preferences… » et sous l’onglet « External Tools » choisissez « Visual Studio 2019</w:t>
      </w:r>
      <w:r w:rsidR="00C22F87">
        <w:t xml:space="preserve"> </w:t>
      </w:r>
      <w:r w:rsidR="00756C57">
        <w:t>(</w:t>
      </w:r>
      <w:r w:rsidR="00DC2AEE">
        <w:t>Community</w:t>
      </w:r>
      <w:r w:rsidR="00756C57">
        <w:t>) » comme Editor Attaching.</w:t>
      </w:r>
    </w:p>
    <w:p w14:paraId="7920D5AE" w14:textId="21FA58D1" w:rsidR="003B734F" w:rsidRDefault="008D709D" w:rsidP="003B734F">
      <w:pPr>
        <w:ind w:left="360"/>
      </w:pPr>
      <w:r>
        <w:t>L’installation est terminée</w:t>
      </w:r>
      <w:r w:rsidR="00DC2AEE">
        <w:t xml:space="preserve"> et vous êtes prêts à travailler</w:t>
      </w:r>
      <w:r w:rsidR="007E7E63">
        <w:t>.</w:t>
      </w:r>
    </w:p>
    <w:p w14:paraId="36AEE719" w14:textId="7945970C" w:rsidR="00CB1771" w:rsidRDefault="00CB1771" w:rsidP="0087576C">
      <w:pPr>
        <w:pStyle w:val="Titre2"/>
      </w:pPr>
      <w:bookmarkStart w:id="36" w:name="_Toc52354225"/>
      <w:r>
        <w:lastRenderedPageBreak/>
        <w:t>L</w:t>
      </w:r>
      <w:r w:rsidR="007C3AC4">
        <w:t>e dossier du projet</w:t>
      </w:r>
      <w:bookmarkEnd w:id="36"/>
    </w:p>
    <w:p w14:paraId="627159D9" w14:textId="08B59BC3" w:rsidR="00551036" w:rsidRDefault="007C2D79" w:rsidP="00551036">
      <w:r>
        <w:t xml:space="preserve">Les fichiers du jeu ont été </w:t>
      </w:r>
      <w:r w:rsidR="00A421C0">
        <w:t>correctement class</w:t>
      </w:r>
      <w:r w:rsidR="00D570D6">
        <w:t>és</w:t>
      </w:r>
      <w:r w:rsidR="00A421C0">
        <w:t xml:space="preserve"> </w:t>
      </w:r>
      <w:r w:rsidR="00355628">
        <w:t xml:space="preserve">par types </w:t>
      </w:r>
      <w:r w:rsidR="000B2ED1">
        <w:t xml:space="preserve">(Sprites, Script, </w:t>
      </w:r>
      <w:r w:rsidR="002928BD">
        <w:t>Scène</w:t>
      </w:r>
      <w:r w:rsidR="00CB4C83">
        <w:t xml:space="preserve">…) </w:t>
      </w:r>
      <w:r w:rsidR="007C3AC4">
        <w:t xml:space="preserve">dans le dossier du projet </w:t>
      </w:r>
      <w:r w:rsidR="00CB4C83">
        <w:t>et c</w:t>
      </w:r>
      <w:r w:rsidR="00DB4647">
        <w:t>haque</w:t>
      </w:r>
      <w:r w:rsidR="00551036">
        <w:t xml:space="preserve"> script</w:t>
      </w:r>
      <w:r w:rsidR="00C8502A">
        <w:t>s</w:t>
      </w:r>
      <w:r w:rsidR="00551036">
        <w:t>/méthode</w:t>
      </w:r>
      <w:r w:rsidR="00C8502A">
        <w:t>s</w:t>
      </w:r>
      <w:r w:rsidR="00F41E00">
        <w:t xml:space="preserve"> </w:t>
      </w:r>
      <w:r w:rsidR="00C8502A">
        <w:t>ont été commentés</w:t>
      </w:r>
      <w:r w:rsidR="00725A89">
        <w:t xml:space="preserve"> avec soins</w:t>
      </w:r>
      <w:r w:rsidR="00DF3DDC">
        <w:t>.</w:t>
      </w:r>
    </w:p>
    <w:p w14:paraId="1943128F" w14:textId="286FDA22" w:rsidR="00D26C96" w:rsidRDefault="005202C5" w:rsidP="00935F8D">
      <w:r>
        <w:t>Nous avons aussi détaill</w:t>
      </w:r>
      <w:r w:rsidR="0060797E">
        <w:t xml:space="preserve">é </w:t>
      </w:r>
      <w:r w:rsidR="0060797E" w:rsidRPr="521DC3E2">
        <w:rPr>
          <w:rFonts w:eastAsia="Arial" w:cs="Arial"/>
        </w:rPr>
        <w:t>les principaux scripts/fonctionnement</w:t>
      </w:r>
      <w:r w:rsidR="0090643D" w:rsidRPr="521DC3E2">
        <w:rPr>
          <w:rFonts w:eastAsia="Arial" w:cs="Arial"/>
        </w:rPr>
        <w:t>s</w:t>
      </w:r>
      <w:r w:rsidR="00B05473">
        <w:t xml:space="preserve"> dans le</w:t>
      </w:r>
      <w:r w:rsidR="00C02A88">
        <w:t xml:space="preserve"> </w:t>
      </w:r>
      <w:r w:rsidR="00AD7A84" w:rsidRPr="00587FE5">
        <w:rPr>
          <w:rStyle w:val="Lienhypertexte"/>
          <w:color w:val="FF5353"/>
        </w:rPr>
        <w:fldChar w:fldCharType="begin"/>
      </w:r>
      <w:r w:rsidR="00AD7A84" w:rsidRPr="00587FE5">
        <w:rPr>
          <w:color w:val="FF5353"/>
          <w:u w:val="single"/>
        </w:rPr>
        <w:instrText xml:space="preserve"> REF _Ref52283838 \r \h </w:instrText>
      </w:r>
      <w:r w:rsidR="00587FE5">
        <w:rPr>
          <w:rStyle w:val="Lienhypertexte"/>
          <w:color w:val="FF5353"/>
        </w:rPr>
        <w:instrText xml:space="preserve"> \* MERGEFORMAT </w:instrText>
      </w:r>
      <w:r w:rsidR="00AD7A84" w:rsidRPr="00587FE5">
        <w:rPr>
          <w:rStyle w:val="Lienhypertexte"/>
          <w:color w:val="FF5353"/>
        </w:rPr>
      </w:r>
      <w:r w:rsidR="00AD7A84" w:rsidRPr="00587FE5">
        <w:rPr>
          <w:rStyle w:val="Lienhypertexte"/>
          <w:color w:val="FF5353"/>
        </w:rPr>
        <w:fldChar w:fldCharType="separate"/>
      </w:r>
      <w:r w:rsidR="00C02A88" w:rsidRPr="00587FE5">
        <w:rPr>
          <w:color w:val="FF5353"/>
          <w:u w:val="single"/>
        </w:rPr>
        <w:t>chapitre 5</w:t>
      </w:r>
      <w:r w:rsidR="00AD7A84" w:rsidRPr="00587FE5">
        <w:rPr>
          <w:color w:val="FF5353"/>
          <w:u w:val="single"/>
        </w:rPr>
        <w:t>.2</w:t>
      </w:r>
      <w:r w:rsidR="00AD7A84" w:rsidRPr="00587FE5">
        <w:rPr>
          <w:rStyle w:val="Lienhypertexte"/>
          <w:color w:val="FF5353"/>
        </w:rPr>
        <w:fldChar w:fldCharType="end"/>
      </w:r>
      <w:r w:rsidR="002D2871" w:rsidRPr="002D2871">
        <w:rPr>
          <w:rStyle w:val="Lienhypertexte"/>
          <w:color w:val="auto"/>
          <w:u w:val="none"/>
        </w:rPr>
        <w:t>.</w:t>
      </w:r>
    </w:p>
    <w:p w14:paraId="3E7683F8" w14:textId="77777777" w:rsidR="004956C7" w:rsidRPr="004956C7" w:rsidRDefault="004956C7" w:rsidP="007C1472">
      <w:pPr>
        <w:rPr>
          <w:vanish/>
        </w:rPr>
      </w:pPr>
    </w:p>
    <w:p w14:paraId="79BB3F42" w14:textId="6352E5A1" w:rsidR="001035AE" w:rsidRDefault="005D65CF" w:rsidP="0030161E">
      <w:pPr>
        <w:pStyle w:val="Titre1"/>
      </w:pPr>
      <w:bookmarkStart w:id="37" w:name="_Toc52354226"/>
      <w:r>
        <w:t>Déroulement du jeu</w:t>
      </w:r>
      <w:bookmarkEnd w:id="37"/>
    </w:p>
    <w:p w14:paraId="2F298500" w14:textId="33C3EBDB" w:rsidR="004E7AAA" w:rsidRDefault="009E6808" w:rsidP="0030161E">
      <w:pPr>
        <w:jc w:val="center"/>
      </w:pPr>
      <w:r>
        <w:object w:dxaOrig="11125" w:dyaOrig="13597" w14:anchorId="00EE1325">
          <v:shape id="_x0000_i1025" type="#_x0000_t75" style="width:453.35pt;height:554.1pt" o:ole="">
            <v:imagedata r:id="rId21" o:title=""/>
          </v:shape>
          <o:OLEObject Type="Embed" ProgID="Visio.Drawing.15" ShapeID="_x0000_i1025" DrawAspect="Content" ObjectID="_1662976597" r:id="rId22"/>
        </w:object>
      </w:r>
    </w:p>
    <w:p w14:paraId="0506C70F" w14:textId="7B499860" w:rsidR="002F3BD9" w:rsidRDefault="00D46075" w:rsidP="00D46075">
      <w:pPr>
        <w:pStyle w:val="Titre1"/>
      </w:pPr>
      <w:bookmarkStart w:id="38" w:name="_Toc52354227"/>
      <w:r>
        <w:lastRenderedPageBreak/>
        <w:t>Ajouts de dernière minute</w:t>
      </w:r>
      <w:bookmarkEnd w:id="38"/>
    </w:p>
    <w:p w14:paraId="487CDE2B" w14:textId="4792567A" w:rsidR="00D46075" w:rsidRDefault="002B4270" w:rsidP="002B4270">
      <w:pPr>
        <w:pStyle w:val="Titre2"/>
      </w:pPr>
      <w:bookmarkStart w:id="39" w:name="_Toc52354228"/>
      <w:r>
        <w:t>Un bord d’écran</w:t>
      </w:r>
      <w:bookmarkEnd w:id="39"/>
    </w:p>
    <w:p w14:paraId="540C6FD2" w14:textId="453CA345" w:rsidR="002B4270" w:rsidRDefault="002B4270" w:rsidP="002B4270">
      <w:r>
        <w:t>Après la première journée de test nous avons remarqué que beaucoup de joueurs sortent leur viseur de l’écran et le « perde</w:t>
      </w:r>
      <w:r w:rsidR="00581D8B">
        <w:t>nt</w:t>
      </w:r>
      <w:r>
        <w:t> »</w:t>
      </w:r>
      <w:r w:rsidR="007B7E98">
        <w:t xml:space="preserve">, nous avions prévu un bouton pour recentrer </w:t>
      </w:r>
      <w:r w:rsidR="00EC591C">
        <w:t>le curseur mais les gens ne pensent jamais à l’utiliser car ils sont trop concentrés sur le jeu</w:t>
      </w:r>
      <w:r w:rsidR="00F62245">
        <w:t>.</w:t>
      </w:r>
    </w:p>
    <w:p w14:paraId="0A90014B" w14:textId="57177DB9" w:rsidR="00F62245" w:rsidRDefault="00F62245" w:rsidP="002B4270">
      <w:r>
        <w:t>C’est pourquoi nous avons mis une limite au bord de l’écran pour que les viseurs soient forcés de rester dans l’écran</w:t>
      </w:r>
      <w:r w:rsidR="005A1200">
        <w:t>, dès que quelqu’un essaie de sortir de la zone autorisée, il est re</w:t>
      </w:r>
      <w:r w:rsidR="009810A1">
        <w:t>-</w:t>
      </w:r>
      <w:r w:rsidR="005A1200">
        <w:t>téléporté à l’intérieur de cette zone</w:t>
      </w:r>
      <w:r>
        <w:t>.</w:t>
      </w:r>
    </w:p>
    <w:p w14:paraId="09D118A8" w14:textId="24D70D4B" w:rsidR="00EC2D8B" w:rsidRDefault="00EC2D8B" w:rsidP="00EC2D8B">
      <w:pPr>
        <w:pStyle w:val="Titre2"/>
      </w:pPr>
      <w:bookmarkStart w:id="40" w:name="_Toc52354229"/>
      <w:r>
        <w:t>De meilleur</w:t>
      </w:r>
      <w:r w:rsidR="00E84244">
        <w:t>e</w:t>
      </w:r>
      <w:r>
        <w:t>s couleurs</w:t>
      </w:r>
      <w:bookmarkEnd w:id="40"/>
    </w:p>
    <w:p w14:paraId="704BCB10" w14:textId="2CBBDE2F" w:rsidR="00BD05C2" w:rsidRDefault="00EC2D8B" w:rsidP="00EC2D8B">
      <w:r>
        <w:t xml:space="preserve">A cause du </w:t>
      </w:r>
      <w:r w:rsidR="00117886">
        <w:t>projecteur</w:t>
      </w:r>
      <w:r w:rsidR="00FA42BF">
        <w:t>,</w:t>
      </w:r>
      <w:r>
        <w:t xml:space="preserve"> </w:t>
      </w:r>
      <w:r w:rsidR="00D21EF9">
        <w:t>les couleurs claires ne se voient que très peu, nous avons donc passé</w:t>
      </w:r>
      <w:r w:rsidR="00BD05C2">
        <w:t xml:space="preserve"> le viseur vert clair en orange et le viseur </w:t>
      </w:r>
      <w:r w:rsidR="00B1508E">
        <w:t>cyan</w:t>
      </w:r>
      <w:r w:rsidR="00BD05C2">
        <w:t xml:space="preserve"> en bleu foncé.</w:t>
      </w:r>
    </w:p>
    <w:p w14:paraId="1251A59D" w14:textId="31E4AAB8" w:rsidR="00EC2D8B" w:rsidRDefault="00BD05C2" w:rsidP="00BD05C2">
      <w:pPr>
        <w:pStyle w:val="Titre1"/>
      </w:pPr>
      <w:bookmarkStart w:id="41" w:name="_Toc52354230"/>
      <w:r>
        <w:t>Améliorations possibles</w:t>
      </w:r>
      <w:bookmarkEnd w:id="41"/>
      <w:r w:rsidR="00EC2D8B">
        <w:t xml:space="preserve"> </w:t>
      </w:r>
    </w:p>
    <w:p w14:paraId="2C762BB0" w14:textId="06895BED" w:rsidR="00C92EEB" w:rsidRDefault="00923B5C" w:rsidP="00923B5C">
      <w:pPr>
        <w:pStyle w:val="Titre2"/>
      </w:pPr>
      <w:bookmarkStart w:id="42" w:name="_Toc52354231"/>
      <w:r>
        <w:t>Ajouts de scène</w:t>
      </w:r>
      <w:r w:rsidR="00BE3B2A">
        <w:t>s</w:t>
      </w:r>
      <w:bookmarkEnd w:id="42"/>
    </w:p>
    <w:p w14:paraId="1DDECB99" w14:textId="4C36801B" w:rsidR="00923B5C" w:rsidRDefault="00923B5C" w:rsidP="00923B5C">
      <w:r>
        <w:t>Nous n’avons découvert que trop tard les scènes</w:t>
      </w:r>
      <w:r w:rsidR="00FD5C88">
        <w:t xml:space="preserve"> dans Unity, qui permettent de sauter </w:t>
      </w:r>
      <w:r w:rsidR="0082542C">
        <w:t>d’un</w:t>
      </w:r>
      <w:r w:rsidR="00BE3B2A">
        <w:t>e</w:t>
      </w:r>
      <w:r w:rsidR="0082542C">
        <w:t xml:space="preserve"> situation à l’autre simplement, cela nous aurait permis </w:t>
      </w:r>
      <w:r w:rsidR="00BE3B2A">
        <w:t>de mettre un écran de début et un écran de fin sans devoir à chaque fois désactiver tout ce qui se trouve dans la scène.</w:t>
      </w:r>
    </w:p>
    <w:p w14:paraId="61DD5DC7" w14:textId="08493BB4" w:rsidR="00BE3B2A" w:rsidRDefault="00BE3B2A" w:rsidP="00BE3B2A">
      <w:pPr>
        <w:pStyle w:val="Titre2"/>
      </w:pPr>
      <w:bookmarkStart w:id="43" w:name="_Toc52354232"/>
      <w:r>
        <w:t>Tableau des score</w:t>
      </w:r>
      <w:r w:rsidR="00351097">
        <w:t>s</w:t>
      </w:r>
      <w:bookmarkEnd w:id="43"/>
    </w:p>
    <w:p w14:paraId="7C841C16" w14:textId="7F2B25FF" w:rsidR="00351097" w:rsidRDefault="00FE5EC4" w:rsidP="00351097">
      <w:r>
        <w:t>Un tableau des scores</w:t>
      </w:r>
      <w:r w:rsidR="00901265">
        <w:t xml:space="preserve"> enregistrer dans un </w:t>
      </w:r>
      <w:r w:rsidR="00CF4D4F">
        <w:t>fichier J</w:t>
      </w:r>
      <w:r w:rsidR="006A2140">
        <w:t>SON</w:t>
      </w:r>
      <w:r w:rsidR="00901265">
        <w:t xml:space="preserve"> </w:t>
      </w:r>
      <w:r w:rsidR="00CF4D4F">
        <w:t>était prévu mais par manque de temps nous avons dû le laisser de côté.</w:t>
      </w:r>
      <w:r w:rsidR="00CF4D4F">
        <w:br/>
        <w:t>Nous avions prévu de faire un tableau du top 20</w:t>
      </w:r>
      <w:r w:rsidR="004F13A6">
        <w:t xml:space="preserve"> </w:t>
      </w:r>
      <w:r w:rsidR="00A74F3D">
        <w:t>des meilleurs scores</w:t>
      </w:r>
      <w:r w:rsidR="004F13A6">
        <w:t>, donc si durant une partie les 4 joueurs font un score excellent</w:t>
      </w:r>
      <w:r w:rsidR="00F60ED0">
        <w:t xml:space="preserve">, leur 4 scores seraient </w:t>
      </w:r>
      <w:r w:rsidR="00D10FF6">
        <w:t>affichés</w:t>
      </w:r>
      <w:r w:rsidR="00F60ED0">
        <w:t>.</w:t>
      </w:r>
    </w:p>
    <w:p w14:paraId="342381E9" w14:textId="2363CED9" w:rsidR="00F60ED0" w:rsidRDefault="00F60ED0" w:rsidP="00A74F3D">
      <w:pPr>
        <w:pStyle w:val="Titre2"/>
      </w:pPr>
      <w:bookmarkStart w:id="44" w:name="_Toc52354233"/>
      <w:r>
        <w:t xml:space="preserve">Faire du jeu un </w:t>
      </w:r>
      <w:r w:rsidR="00A74F3D">
        <w:t>jeu de survie</w:t>
      </w:r>
      <w:bookmarkEnd w:id="44"/>
    </w:p>
    <w:p w14:paraId="4703108E" w14:textId="7B4A4B22" w:rsidR="00A74F3D" w:rsidRDefault="00A74F3D" w:rsidP="00A74F3D">
      <w:r>
        <w:t>Au lieu de simplement marquer des point</w:t>
      </w:r>
      <w:r w:rsidR="00117F02">
        <w:t xml:space="preserve">s </w:t>
      </w:r>
      <w:r>
        <w:t>en tirant sur des cibles</w:t>
      </w:r>
      <w:r w:rsidR="00117F02">
        <w:t>, le joueur aurait 2 barres : une de style et une autre de colère.</w:t>
      </w:r>
      <w:r w:rsidR="00117F02">
        <w:br/>
      </w:r>
      <w:r w:rsidR="00227D75">
        <w:t>E</w:t>
      </w:r>
      <w:r w:rsidR="00117F02">
        <w:t>n tirant sur les cibles, il gagne du style, en se faisant voir par un prof, il gagne de la colère.</w:t>
      </w:r>
    </w:p>
    <w:p w14:paraId="415AF03C" w14:textId="13FBE849" w:rsidR="00117F02" w:rsidRDefault="00117F02" w:rsidP="00A74F3D">
      <w:r>
        <w:t xml:space="preserve">Le niveau de colère ne </w:t>
      </w:r>
      <w:r w:rsidR="00117886">
        <w:t>descend</w:t>
      </w:r>
      <w:r>
        <w:t xml:space="preserve"> jamais contrairement au style qui descend après 5 seconde</w:t>
      </w:r>
      <w:r w:rsidR="00117886">
        <w:t>s</w:t>
      </w:r>
      <w:r>
        <w:t xml:space="preserve"> d’inactivité.</w:t>
      </w:r>
    </w:p>
    <w:p w14:paraId="3CFC6AF9" w14:textId="20DE9B80" w:rsidR="00117F02" w:rsidRDefault="00117F02" w:rsidP="00A74F3D">
      <w:r>
        <w:t xml:space="preserve">Le joueur </w:t>
      </w:r>
      <w:r w:rsidR="00693454">
        <w:t>devrait survivre le plus longtemps sans que sa barre de style ne soit vide ou que sa barre de colère n’atteigne son maximum.</w:t>
      </w:r>
    </w:p>
    <w:p w14:paraId="6B6B65AB" w14:textId="65DFD28D" w:rsidR="009265E5" w:rsidRDefault="00F72B15" w:rsidP="00F72B15">
      <w:pPr>
        <w:pStyle w:val="Titre2"/>
      </w:pPr>
      <w:bookmarkStart w:id="45" w:name="_Toc52354234"/>
      <w:r>
        <w:lastRenderedPageBreak/>
        <w:t>Smartphones à la place de manettes</w:t>
      </w:r>
      <w:bookmarkEnd w:id="45"/>
    </w:p>
    <w:p w14:paraId="673BCCF3" w14:textId="41857851" w:rsidR="00F72B15" w:rsidRDefault="00031829" w:rsidP="00F72B15">
      <w:r>
        <w:t>Créer</w:t>
      </w:r>
      <w:r w:rsidR="00C53B0B">
        <w:t xml:space="preserve"> un serveur TCP ainsi qu’une application</w:t>
      </w:r>
      <w:r w:rsidR="00655F75">
        <w:t xml:space="preserve"> mobile sur Unity pour </w:t>
      </w:r>
      <w:r w:rsidR="00E5365C">
        <w:t xml:space="preserve">pouvoir se servir </w:t>
      </w:r>
      <w:r w:rsidR="00B6663A">
        <w:t xml:space="preserve">de smartphones </w:t>
      </w:r>
      <w:r w:rsidR="0093471B">
        <w:t>à la place de</w:t>
      </w:r>
      <w:r w:rsidR="00B6663A">
        <w:t xml:space="preserve"> manette</w:t>
      </w:r>
      <w:r w:rsidR="0093471B">
        <w:t>s</w:t>
      </w:r>
      <w:r w:rsidR="00B6663A">
        <w:t>.</w:t>
      </w:r>
    </w:p>
    <w:p w14:paraId="618AFC43" w14:textId="5FAE65A7" w:rsidR="00B6663A" w:rsidRDefault="00B6663A" w:rsidP="00F72B15">
      <w:r>
        <w:t>Le smartphone servirait à recueillir le nom du joueur</w:t>
      </w:r>
      <w:r w:rsidR="00544100">
        <w:t>, la position de son gyroscope et d’instan</w:t>
      </w:r>
      <w:r w:rsidR="00CC061D">
        <w:t xml:space="preserve">cier </w:t>
      </w:r>
      <w:r w:rsidR="00E47B97">
        <w:t>un identifiant pour le joueur.</w:t>
      </w:r>
    </w:p>
    <w:p w14:paraId="667EF745" w14:textId="03146160" w:rsidR="00EA600B" w:rsidRDefault="00EA600B" w:rsidP="00F72B15">
      <w:r>
        <w:t xml:space="preserve">Les curseurs du jeu ne seraient donc plus </w:t>
      </w:r>
      <w:r w:rsidR="00CD13C7">
        <w:t>contrôlés</w:t>
      </w:r>
      <w:r>
        <w:t xml:space="preserve"> par le joystick de la manette mais par le gyroscope du smartphone du joueur</w:t>
      </w:r>
      <w:r w:rsidR="00EA0ACF">
        <w:t>.</w:t>
      </w:r>
    </w:p>
    <w:p w14:paraId="3FE84304" w14:textId="33A20434" w:rsidR="0049695B" w:rsidRDefault="0049695B" w:rsidP="0049695B">
      <w:pPr>
        <w:pStyle w:val="Titre2"/>
      </w:pPr>
      <w:bookmarkStart w:id="46" w:name="_Toc52354235"/>
      <w:r>
        <w:t>Geler le curseur</w:t>
      </w:r>
      <w:bookmarkEnd w:id="46"/>
    </w:p>
    <w:p w14:paraId="6987FBE1" w14:textId="2D761944" w:rsidR="00FE4FA3" w:rsidRPr="00FE4FA3" w:rsidRDefault="00FE4FA3" w:rsidP="00FE4FA3">
      <w:r>
        <w:t xml:space="preserve">Si un professeur voit le joueur tirer sur une cible, </w:t>
      </w:r>
      <w:r w:rsidR="007D1102">
        <w:t xml:space="preserve">le joueur perd des points et son curseur est gelé </w:t>
      </w:r>
      <w:r w:rsidR="00BC1616">
        <w:t xml:space="preserve">ou </w:t>
      </w:r>
      <w:r w:rsidR="00026465">
        <w:t xml:space="preserve">ralenti </w:t>
      </w:r>
      <w:r w:rsidR="007D1102">
        <w:t xml:space="preserve">pendant </w:t>
      </w:r>
      <w:r w:rsidR="00026465">
        <w:t>5 secondes.</w:t>
      </w:r>
    </w:p>
    <w:p w14:paraId="17004E6D" w14:textId="075F41BC" w:rsidR="0050053A" w:rsidRPr="00A74F3D" w:rsidRDefault="0050053A" w:rsidP="0050053A">
      <w:pPr>
        <w:pStyle w:val="Titre1"/>
      </w:pPr>
      <w:bookmarkStart w:id="47" w:name="_Toc52354236"/>
      <w:r>
        <w:t>Conclusion</w:t>
      </w:r>
      <w:bookmarkEnd w:id="47"/>
    </w:p>
    <w:p w14:paraId="1AF4065C" w14:textId="54F4BEF5" w:rsidR="00BE3B2A" w:rsidRDefault="0097102C" w:rsidP="00923B5C">
      <w:r>
        <w:t xml:space="preserve">Découvrir le développement d’un jeu vidéo nous a permis de comprendre </w:t>
      </w:r>
      <w:r w:rsidR="00B20169">
        <w:t>comment</w:t>
      </w:r>
      <w:r>
        <w:t xml:space="preserve"> </w:t>
      </w:r>
      <w:r w:rsidR="00DB6DF3">
        <w:t>certaines applications</w:t>
      </w:r>
      <w:r>
        <w:t xml:space="preserve"> étai</w:t>
      </w:r>
      <w:r w:rsidR="00DB6DF3">
        <w:t>ent</w:t>
      </w:r>
      <w:r>
        <w:t xml:space="preserve"> construite</w:t>
      </w:r>
      <w:r w:rsidR="00DB6DF3">
        <w:t>s.</w:t>
      </w:r>
      <w:r w:rsidR="00DB6DF3">
        <w:br/>
        <w:t xml:space="preserve">Nous avons aussi mis en œuvre l’organisation, </w:t>
      </w:r>
      <w:r w:rsidR="00A320B6">
        <w:t xml:space="preserve">le </w:t>
      </w:r>
      <w:r w:rsidR="00DB6DF3">
        <w:t>partage de</w:t>
      </w:r>
      <w:r w:rsidR="00270CD9">
        <w:t>s</w:t>
      </w:r>
      <w:r w:rsidR="00DB6DF3">
        <w:t xml:space="preserve"> tâches et le travail d’équipe</w:t>
      </w:r>
      <w:r w:rsidR="00A320B6">
        <w:t>.</w:t>
      </w:r>
    </w:p>
    <w:p w14:paraId="4B78EE20" w14:textId="0BB6C8EA" w:rsidR="00F62245" w:rsidRPr="002B4270" w:rsidRDefault="00A320B6" w:rsidP="002B4270">
      <w:r>
        <w:t xml:space="preserve">Nous sommes plutôt </w:t>
      </w:r>
      <w:r w:rsidR="00CD13C7">
        <w:t>fiers</w:t>
      </w:r>
      <w:r>
        <w:t xml:space="preserve"> de notre travail, même si nous restons quelque peu frustrés de ne pas</w:t>
      </w:r>
      <w:r w:rsidR="005C48DD">
        <w:t xml:space="preserve"> avoir pu faire certaines choses autrement.</w:t>
      </w:r>
    </w:p>
    <w:p w14:paraId="32FD6933" w14:textId="77777777" w:rsidR="00541103" w:rsidRDefault="00541103"/>
    <w:p w14:paraId="54636EE6" w14:textId="77777777" w:rsidR="00EF5631" w:rsidRDefault="00EF5631"/>
    <w:p w14:paraId="1A9340DF" w14:textId="77777777" w:rsidR="004D677E" w:rsidRDefault="00ED4AC0" w:rsidP="004D677E">
      <w:pPr>
        <w:jc w:val="center"/>
      </w:pPr>
      <w:r>
        <w:rPr>
          <w:noProof/>
        </w:rPr>
        <w:drawing>
          <wp:inline distT="0" distB="0" distL="0" distR="0" wp14:anchorId="7D83B722" wp14:editId="464FF6ED">
            <wp:extent cx="5176157" cy="28860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5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D17" w14:textId="1C911AFA" w:rsidR="00ED4AC0" w:rsidRDefault="00ED4AC0" w:rsidP="00896513">
      <w:pPr>
        <w:jc w:val="center"/>
      </w:pPr>
      <w:r>
        <w:br w:type="page"/>
      </w:r>
    </w:p>
    <w:p w14:paraId="66E0145C" w14:textId="70284983" w:rsidR="004E7AAA" w:rsidRDefault="004E7AAA" w:rsidP="004E7AAA">
      <w:pPr>
        <w:pStyle w:val="Titre1"/>
      </w:pPr>
      <w:bookmarkStart w:id="48" w:name="_Toc52354237"/>
      <w:r w:rsidRPr="004E7AAA">
        <w:lastRenderedPageBreak/>
        <w:t>Sources</w:t>
      </w:r>
      <w:bookmarkEnd w:id="48"/>
    </w:p>
    <w:p w14:paraId="5FA4D534" w14:textId="4644E145" w:rsidR="00A61E87" w:rsidRPr="00A61E87" w:rsidRDefault="00987719" w:rsidP="004841F4">
      <w:pPr>
        <w:tabs>
          <w:tab w:val="left" w:pos="5954"/>
        </w:tabs>
        <w:rPr>
          <w:lang w:val="en-US"/>
        </w:rPr>
      </w:pPr>
      <w:r w:rsidRPr="00C36B70">
        <w:t xml:space="preserve">Documentation </w:t>
      </w:r>
      <w:r w:rsidR="00FF22D6" w:rsidRPr="00C36B70">
        <w:t>Unity</w:t>
      </w:r>
      <w:r w:rsidRPr="00C36B70">
        <w:t> :</w:t>
      </w:r>
      <w:r w:rsidR="00FF22D6" w:rsidRPr="00C36B70">
        <w:t xml:space="preserve"> </w:t>
      </w:r>
      <w:r w:rsidR="004841F4" w:rsidRPr="009B2DD8">
        <w:tab/>
      </w:r>
      <w:hyperlink r:id="rId24" w:history="1">
        <w:r w:rsidR="00607050">
          <w:rPr>
            <w:rStyle w:val="Lienhypertexte"/>
          </w:rPr>
          <w:t>L</w:t>
        </w:r>
        <w:r w:rsidR="00C36B70" w:rsidRPr="00C36B70">
          <w:rPr>
            <w:rStyle w:val="Lienhypertexte"/>
          </w:rPr>
          <w:t>a documentation</w:t>
        </w:r>
      </w:hyperlink>
      <w:r w:rsidR="00A61E87" w:rsidRPr="00A61E87">
        <w:rPr>
          <w:rStyle w:val="Lienhypertexte"/>
          <w:color w:val="auto"/>
          <w:u w:val="none"/>
          <w:lang w:val="en-US"/>
        </w:rPr>
        <w:tab/>
      </w:r>
    </w:p>
    <w:p w14:paraId="500A1634" w14:textId="4C2D419E" w:rsidR="00987719" w:rsidRPr="00A61E87" w:rsidRDefault="00FF22D6" w:rsidP="004841F4">
      <w:pPr>
        <w:tabs>
          <w:tab w:val="left" w:pos="5954"/>
        </w:tabs>
        <w:rPr>
          <w:lang w:val="en-US"/>
        </w:rPr>
      </w:pPr>
      <w:r w:rsidRPr="00482669">
        <w:t>Divers postes StackOverflow</w:t>
      </w:r>
      <w:r w:rsidR="00482669" w:rsidRPr="00482669">
        <w:t xml:space="preserve"> </w:t>
      </w:r>
      <w:r w:rsidRPr="00482669">
        <w:t>:</w:t>
      </w:r>
      <w:r w:rsidRPr="00A61E87">
        <w:rPr>
          <w:lang w:val="en-US"/>
        </w:rPr>
        <w:t xml:space="preserve"> </w:t>
      </w:r>
      <w:r w:rsidR="004841F4" w:rsidRPr="00A61E87">
        <w:rPr>
          <w:lang w:val="en-US"/>
        </w:rPr>
        <w:tab/>
      </w:r>
      <w:hyperlink r:id="rId25" w:history="1">
        <w:r w:rsidR="00C36B70" w:rsidRPr="00A61E87">
          <w:rPr>
            <w:rStyle w:val="Lienhypertexte"/>
            <w:lang w:val="en-US"/>
          </w:rPr>
          <w:t>Stack Overflow</w:t>
        </w:r>
      </w:hyperlink>
    </w:p>
    <w:p w14:paraId="63027664" w14:textId="69847AA1" w:rsidR="006451A6" w:rsidRPr="001A4FFC" w:rsidRDefault="006451A6" w:rsidP="004841F4">
      <w:pPr>
        <w:tabs>
          <w:tab w:val="left" w:pos="5954"/>
        </w:tabs>
        <w:rPr>
          <w:lang w:val="en-US"/>
        </w:rPr>
      </w:pPr>
      <w:r w:rsidRPr="001A4FFC">
        <w:rPr>
          <w:rStyle w:val="Lienhypertexte"/>
          <w:color w:val="auto"/>
          <w:u w:val="none"/>
          <w:lang w:val="en-US"/>
        </w:rPr>
        <w:t>Le forum Unity :</w:t>
      </w:r>
      <w:r w:rsidRPr="001A4FFC">
        <w:rPr>
          <w:rStyle w:val="Lienhypertexte"/>
          <w:color w:val="auto"/>
          <w:u w:val="none"/>
          <w:lang w:val="en-US"/>
        </w:rPr>
        <w:tab/>
      </w:r>
      <w:hyperlink r:id="rId26" w:history="1">
        <w:r w:rsidR="00E854DC" w:rsidRPr="001A4FFC">
          <w:rPr>
            <w:rStyle w:val="Lienhypertexte"/>
            <w:lang w:val="en-US"/>
          </w:rPr>
          <w:t>Forum Unity</w:t>
        </w:r>
      </w:hyperlink>
    </w:p>
    <w:p w14:paraId="6EABE7A8" w14:textId="2A21D238" w:rsidR="00FF22D6" w:rsidRPr="00D715C7" w:rsidRDefault="00FF22D6" w:rsidP="004841F4">
      <w:pPr>
        <w:tabs>
          <w:tab w:val="left" w:pos="5954"/>
        </w:tabs>
      </w:pPr>
      <w:r w:rsidRPr="00D715C7">
        <w:t>Chaîne YouTube officiel</w:t>
      </w:r>
      <w:r w:rsidR="00D715C7" w:rsidRPr="00D715C7">
        <w:t>le</w:t>
      </w:r>
      <w:r w:rsidRPr="00D715C7">
        <w:t xml:space="preserve"> Unity</w:t>
      </w:r>
      <w:r w:rsidR="00A61E87" w:rsidRPr="00D715C7">
        <w:t xml:space="preserve"> </w:t>
      </w:r>
      <w:r w:rsidRPr="00D715C7">
        <w:t xml:space="preserve">: </w:t>
      </w:r>
      <w:r w:rsidR="004841F4" w:rsidRPr="00D715C7">
        <w:tab/>
      </w:r>
      <w:hyperlink r:id="rId27" w:history="1">
        <w:r w:rsidR="00607050" w:rsidRPr="00D715C7">
          <w:rPr>
            <w:rStyle w:val="Lienhypertexte"/>
          </w:rPr>
          <w:t>L</w:t>
        </w:r>
        <w:r w:rsidR="00C36B70" w:rsidRPr="00D715C7">
          <w:rPr>
            <w:rStyle w:val="Lienhypertexte"/>
          </w:rPr>
          <w:t>eur chaîne YouTube</w:t>
        </w:r>
      </w:hyperlink>
    </w:p>
    <w:p w14:paraId="0BD18B37" w14:textId="29F1E143" w:rsidR="005C48DD" w:rsidRPr="00C36B70" w:rsidRDefault="00FF22D6" w:rsidP="004841F4">
      <w:pPr>
        <w:tabs>
          <w:tab w:val="left" w:pos="5954"/>
        </w:tabs>
        <w:rPr>
          <w:rStyle w:val="Lienhypertexte"/>
        </w:rPr>
      </w:pPr>
      <w:r w:rsidRPr="00C36B70">
        <w:t>GameDev pour la gestion des timers</w:t>
      </w:r>
      <w:r w:rsidR="00A61E87" w:rsidRPr="00C36B70">
        <w:t xml:space="preserve"> </w:t>
      </w:r>
      <w:r w:rsidRPr="00C36B70">
        <w:t>:</w:t>
      </w:r>
      <w:r w:rsidR="004841F4">
        <w:tab/>
      </w:r>
      <w:hyperlink r:id="rId28" w:history="1">
        <w:r w:rsidR="00A97762">
          <w:rPr>
            <w:rStyle w:val="Lienhypertexte"/>
          </w:rPr>
          <w:t>L</w:t>
        </w:r>
        <w:r w:rsidR="00C36B70" w:rsidRPr="00C36B70">
          <w:rPr>
            <w:rStyle w:val="Lienhypertexte"/>
          </w:rPr>
          <w:t>eur site</w:t>
        </w:r>
      </w:hyperlink>
    </w:p>
    <w:p w14:paraId="0FE6E5FF" w14:textId="2FADF21E" w:rsidR="00824417" w:rsidRPr="00C36B70" w:rsidRDefault="00C36B70" w:rsidP="004841F4">
      <w:pPr>
        <w:tabs>
          <w:tab w:val="left" w:pos="5954"/>
        </w:tabs>
        <w:rPr>
          <w:rStyle w:val="Lienhypertexte"/>
        </w:rPr>
      </w:pPr>
      <w:r w:rsidRPr="00C36B70">
        <w:t>Code Monkey qui propose de nombreux tutoriel</w:t>
      </w:r>
      <w:r w:rsidR="009C0D5D">
        <w:t xml:space="preserve"> Unity</w:t>
      </w:r>
      <w:r w:rsidR="00A61E87" w:rsidRPr="00C36B70">
        <w:t xml:space="preserve"> </w:t>
      </w:r>
      <w:r w:rsidRPr="00C36B70">
        <w:t xml:space="preserve">: </w:t>
      </w:r>
      <w:r w:rsidR="004841F4">
        <w:tab/>
      </w:r>
      <w:hyperlink r:id="rId29" w:history="1">
        <w:r w:rsidR="00A97762">
          <w:rPr>
            <w:rStyle w:val="Lienhypertexte"/>
          </w:rPr>
          <w:t>S</w:t>
        </w:r>
        <w:r w:rsidRPr="00C36B70">
          <w:rPr>
            <w:rStyle w:val="Lienhypertexte"/>
          </w:rPr>
          <w:t>a chaîne YouTube</w:t>
        </w:r>
      </w:hyperlink>
    </w:p>
    <w:p w14:paraId="4A61058B" w14:textId="3EA69343" w:rsidR="00F97A4D" w:rsidRDefault="00F97A4D" w:rsidP="004841F4">
      <w:pPr>
        <w:tabs>
          <w:tab w:val="left" w:pos="5954"/>
        </w:tabs>
        <w:rPr>
          <w:rStyle w:val="Lienhypertexte"/>
        </w:rPr>
      </w:pPr>
      <w:r w:rsidRPr="00F97A4D">
        <w:rPr>
          <w:rStyle w:val="Lienhypertexte"/>
          <w:color w:val="000000" w:themeColor="text1"/>
          <w:u w:val="none"/>
        </w:rPr>
        <w:t>Le discord de Tom Weiland</w:t>
      </w:r>
      <w:r>
        <w:rPr>
          <w:rStyle w:val="Lienhypertexte"/>
          <w:color w:val="000000" w:themeColor="text1"/>
          <w:u w:val="none"/>
        </w:rPr>
        <w:t xml:space="preserve"> : </w:t>
      </w:r>
      <w:r w:rsidR="004841F4">
        <w:rPr>
          <w:rStyle w:val="Lienhypertexte"/>
          <w:color w:val="000000" w:themeColor="text1"/>
          <w:u w:val="none"/>
        </w:rPr>
        <w:tab/>
      </w:r>
      <w:hyperlink r:id="rId30" w:history="1">
        <w:r w:rsidR="00EF42DC" w:rsidRPr="00EF42DC">
          <w:rPr>
            <w:rStyle w:val="Lienhypertexte"/>
          </w:rPr>
          <w:t>Le discord</w:t>
        </w:r>
      </w:hyperlink>
    </w:p>
    <w:p w14:paraId="170D39A9" w14:textId="77777777" w:rsidR="00270621" w:rsidRDefault="00270621" w:rsidP="004841F4">
      <w:pPr>
        <w:tabs>
          <w:tab w:val="left" w:pos="5954"/>
        </w:tabs>
        <w:rPr>
          <w:rStyle w:val="Lienhypertexte"/>
          <w:color w:val="auto"/>
          <w:u w:val="none"/>
        </w:rPr>
      </w:pPr>
    </w:p>
    <w:p w14:paraId="30D30615" w14:textId="77777777" w:rsidR="00716374" w:rsidRDefault="00716374" w:rsidP="00665D5E">
      <w:pPr>
        <w:rPr>
          <w:rFonts w:cs="Arial"/>
          <w:b/>
          <w:sz w:val="48"/>
          <w:szCs w:val="48"/>
          <w:lang w:val="fr-FR"/>
        </w:rPr>
      </w:pPr>
    </w:p>
    <w:p w14:paraId="68B409A1" w14:textId="290A0290" w:rsidR="00FF22D6" w:rsidRPr="00665D5E" w:rsidRDefault="00EE1659" w:rsidP="00665D5E">
      <w:pPr>
        <w:rPr>
          <w:rFonts w:cs="Arial"/>
          <w:b/>
          <w:sz w:val="48"/>
          <w:szCs w:val="48"/>
          <w:lang w:val="fr-FR"/>
        </w:rPr>
      </w:pPr>
      <w:r>
        <w:rPr>
          <w:rFonts w:cs="Arial"/>
          <w:b/>
          <w:noProof/>
          <w:sz w:val="48"/>
          <w:szCs w:val="48"/>
          <w:lang w:val="fr-FR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00110B9C" wp14:editId="2FE8BD65">
                <wp:simplePos x="0" y="0"/>
                <wp:positionH relativeFrom="column">
                  <wp:posOffset>1720215</wp:posOffset>
                </wp:positionH>
                <wp:positionV relativeFrom="paragraph">
                  <wp:posOffset>669925</wp:posOffset>
                </wp:positionV>
                <wp:extent cx="2640330" cy="1942465"/>
                <wp:effectExtent l="0" t="0" r="0" b="635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330" cy="1942465"/>
                          <a:chOff x="0" y="0"/>
                          <a:chExt cx="2640842" cy="1954186"/>
                        </a:xfrm>
                      </wpg:grpSpPr>
                      <wps:wsp>
                        <wps:cNvPr id="6" name="Zone de texte 6"/>
                        <wps:cNvSpPr txBox="1"/>
                        <wps:spPr>
                          <a:xfrm>
                            <a:off x="0" y="1653935"/>
                            <a:ext cx="2640842" cy="30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6DC359" w14:textId="681409FF" w:rsidR="00220A38" w:rsidRPr="00665D5E" w:rsidRDefault="001A4FFC" w:rsidP="00220A38">
                              <w:pPr>
                                <w:jc w:val="center"/>
                                <w:rPr>
                                  <w:b/>
                                  <w:color w:val="FF6D6D"/>
                                </w:rPr>
                              </w:pPr>
                              <w:r>
                                <w:rPr>
                                  <w:b/>
                                  <w:color w:val="FF6D6D"/>
                                </w:rPr>
                                <w:t xml:space="preserve"> </w:t>
                              </w:r>
                              <w:r w:rsidR="00220A38" w:rsidRPr="00665D5E">
                                <w:rPr>
                                  <w:b/>
                                  <w:color w:val="FF6D6D"/>
                                </w:rPr>
                                <w:t>Cancre Simulator 202</w:t>
                              </w:r>
                              <w:r>
                                <w:rPr>
                                  <w:b/>
                                  <w:color w:val="FF6D6D"/>
                                </w:rPr>
                                <w:t>0</w:t>
                              </w:r>
                            </w:p>
                            <w:p w14:paraId="04F52CDC" w14:textId="77777777" w:rsidR="00220A38" w:rsidRDefault="00220A38" w:rsidP="00220A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299" y="0"/>
                            <a:ext cx="1428750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76200" dist="50800" dir="11460000" sx="101000" sy="101000" algn="ctr" rotWithShape="0">
                              <a:srgbClr val="000000">
                                <a:alpha val="0"/>
                              </a:srgbClr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10B9C" id="Groupe 8" o:spid="_x0000_s1035" style="position:absolute;margin-left:135.45pt;margin-top:52.75pt;width:207.9pt;height:152.95pt;z-index:251658243;mso-height-relative:margin" coordsize="26408,19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">
                <v:shape id="Zone de texte 6" o:spid="_x0000_s1036" type="#_x0000_t202" style="position:absolute;top:16539;width:26408;height:3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" filled="f" stroked="f" strokeweight=".5pt">
                  <v:textbox>
                    <w:txbxContent>
                      <w:p w14:paraId="386DC359" w14:textId="681409FF" w:rsidR="00220A38" w:rsidRPr="00665D5E" w:rsidRDefault="001A4FFC" w:rsidP="00220A38">
                        <w:pPr>
                          <w:jc w:val="center"/>
                          <w:rPr>
                            <w:b/>
                            <w:color w:val="FF6D6D"/>
                          </w:rPr>
                        </w:pPr>
                        <w:r>
                          <w:rPr>
                            <w:b/>
                            <w:color w:val="FF6D6D"/>
                          </w:rPr>
                          <w:t xml:space="preserve"> </w:t>
                        </w:r>
                        <w:r w:rsidR="00220A38" w:rsidRPr="00665D5E">
                          <w:rPr>
                            <w:b/>
                            <w:color w:val="FF6D6D"/>
                          </w:rPr>
                          <w:t>Cancre Simulator 202</w:t>
                        </w:r>
                        <w:r>
                          <w:rPr>
                            <w:b/>
                            <w:color w:val="FF6D6D"/>
                          </w:rPr>
                          <w:t>0</w:t>
                        </w:r>
                      </w:p>
                      <w:p w14:paraId="04F52CDC" w14:textId="77777777" w:rsidR="00220A38" w:rsidRDefault="00220A38" w:rsidP="00220A38">
                        <w:pPr>
                          <w:jc w:val="center"/>
                        </w:pPr>
                      </w:p>
                    </w:txbxContent>
                  </v:textbox>
                </v:shape>
                <v:shape id="Image 4" o:spid="_x0000_s1037" type="#_x0000_t75" style="position:absolute;left:6042;width:14288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">
                  <v:imagedata r:id="rId32" o:title=""/>
                  <v:shadow on="t" type="perspective" color="black" opacity="0" offset="-1.3852mm,-.26925mm" matrix="66191f,,,66191f"/>
                </v:shape>
                <w10:wrap type="square"/>
              </v:group>
            </w:pict>
          </mc:Fallback>
        </mc:AlternateContent>
      </w:r>
    </w:p>
    <w:sectPr w:rsidR="00FF22D6" w:rsidRPr="00665D5E" w:rsidSect="00033107">
      <w:headerReference w:type="default" r:id="rId33"/>
      <w:footerReference w:type="default" r:id="rId34"/>
      <w:headerReference w:type="first" r:id="rId3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86A51" w14:textId="77777777" w:rsidR="00A45931" w:rsidRDefault="00A45931" w:rsidP="00F61680">
      <w:pPr>
        <w:spacing w:after="0" w:line="240" w:lineRule="auto"/>
      </w:pPr>
      <w:r>
        <w:separator/>
      </w:r>
    </w:p>
  </w:endnote>
  <w:endnote w:type="continuationSeparator" w:id="0">
    <w:p w14:paraId="50303C06" w14:textId="77777777" w:rsidR="00A45931" w:rsidRDefault="00A45931" w:rsidP="00F61680">
      <w:pPr>
        <w:spacing w:after="0" w:line="240" w:lineRule="auto"/>
      </w:pPr>
      <w:r>
        <w:continuationSeparator/>
      </w:r>
    </w:p>
  </w:endnote>
  <w:endnote w:type="continuationNotice" w:id="1">
    <w:p w14:paraId="4F7DF013" w14:textId="77777777" w:rsidR="00A45931" w:rsidRDefault="00A459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960FD" w14:textId="5E267717" w:rsidR="00286EAA" w:rsidRDefault="00286EAA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E5219" w14:textId="77777777" w:rsidR="00286EAA" w:rsidRDefault="00286EAA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1CA43" w14:textId="4177A204" w:rsidR="00286EAA" w:rsidRDefault="00286EAA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586C5A">
      <w:rPr>
        <w:noProof/>
      </w:rPr>
      <w:t>30 septembre 2020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r w:rsidR="00A45931">
      <w:fldChar w:fldCharType="begin"/>
    </w:r>
    <w:r w:rsidR="00A45931">
      <w:instrText>SECTIONPAGES  \* Arabic  \* MERGEFORMAT</w:instrText>
    </w:r>
    <w:r w:rsidR="00A45931">
      <w:fldChar w:fldCharType="separate"/>
    </w:r>
    <w:r w:rsidR="00586C5A">
      <w:rPr>
        <w:noProof/>
      </w:rPr>
      <w:t>10</w:t>
    </w:r>
    <w:r w:rsidR="00A4593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CB8A1" w14:textId="77777777" w:rsidR="00A45931" w:rsidRDefault="00A45931" w:rsidP="00F61680">
      <w:pPr>
        <w:spacing w:after="0" w:line="240" w:lineRule="auto"/>
      </w:pPr>
      <w:r>
        <w:separator/>
      </w:r>
    </w:p>
  </w:footnote>
  <w:footnote w:type="continuationSeparator" w:id="0">
    <w:p w14:paraId="043A212D" w14:textId="77777777" w:rsidR="00A45931" w:rsidRDefault="00A45931" w:rsidP="00F61680">
      <w:pPr>
        <w:spacing w:after="0" w:line="240" w:lineRule="auto"/>
      </w:pPr>
      <w:r>
        <w:continuationSeparator/>
      </w:r>
    </w:p>
  </w:footnote>
  <w:footnote w:type="continuationNotice" w:id="1">
    <w:p w14:paraId="3098B417" w14:textId="77777777" w:rsidR="00A45931" w:rsidRDefault="00A4593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5A925" w14:textId="0BC34938" w:rsidR="005C28EC" w:rsidRPr="005C28EC" w:rsidRDefault="00FA3BC7" w:rsidP="0021264A">
    <w:pPr>
      <w:pStyle w:val="En-tte"/>
      <w:pBdr>
        <w:bottom w:val="single" w:sz="24" w:space="14" w:color="FF717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1A46BDCE" wp14:editId="0FE7BC6F">
          <wp:simplePos x="0" y="0"/>
          <wp:positionH relativeFrom="column">
            <wp:posOffset>4363720</wp:posOffset>
          </wp:positionH>
          <wp:positionV relativeFrom="paragraph">
            <wp:posOffset>-418465</wp:posOffset>
          </wp:positionV>
          <wp:extent cx="1407381" cy="775496"/>
          <wp:effectExtent l="0" t="0" r="2540" b="5715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7381" cy="7754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3410">
      <w:t xml:space="preserve">L.B. / T.A. / </w:t>
    </w:r>
    <w:r w:rsidR="0021264A">
      <w:t>M.G.</w:t>
    </w:r>
    <w:r w:rsidR="00C20FEC">
      <w:tab/>
    </w:r>
    <w:r w:rsidR="00A45931">
      <w:fldChar w:fldCharType="begin"/>
    </w:r>
    <w:r w:rsidR="00A45931">
      <w:instrText xml:space="preserve"> TITLE  \* FirstCap  \* MERGEFORMAT </w:instrText>
    </w:r>
    <w:r w:rsidR="00A45931">
      <w:fldChar w:fldCharType="separate"/>
    </w:r>
    <w:r w:rsidR="0021264A">
      <w:t>Rapport de travail</w:t>
    </w:r>
    <w:r w:rsidR="00A45931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0CA50" w14:textId="77777777" w:rsidR="00286EAA" w:rsidRDefault="00286EA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C5A4A"/>
    <w:multiLevelType w:val="hybridMultilevel"/>
    <w:tmpl w:val="1794F8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6A7A4D"/>
    <w:multiLevelType w:val="hybridMultilevel"/>
    <w:tmpl w:val="7A6A98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92636"/>
    <w:multiLevelType w:val="hybridMultilevel"/>
    <w:tmpl w:val="501EE182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A49DE"/>
    <w:multiLevelType w:val="hybridMultilevel"/>
    <w:tmpl w:val="0AB89E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2099F"/>
    <w:multiLevelType w:val="hybridMultilevel"/>
    <w:tmpl w:val="88ACC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C1C7F"/>
    <w:multiLevelType w:val="hybridMultilevel"/>
    <w:tmpl w:val="AF7CBBB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57353"/>
    <w:multiLevelType w:val="hybridMultilevel"/>
    <w:tmpl w:val="104C93EE"/>
    <w:lvl w:ilvl="0" w:tplc="87F8B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A13F0B"/>
    <w:multiLevelType w:val="hybridMultilevel"/>
    <w:tmpl w:val="9E28E00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BE9689B"/>
    <w:multiLevelType w:val="hybridMultilevel"/>
    <w:tmpl w:val="B96E256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4E001A1C"/>
    <w:multiLevelType w:val="hybridMultilevel"/>
    <w:tmpl w:val="C62067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3063"/>
    <w:multiLevelType w:val="hybridMultilevel"/>
    <w:tmpl w:val="FC364C4A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7D6D13AE"/>
    <w:multiLevelType w:val="hybridMultilevel"/>
    <w:tmpl w:val="51F82A54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3"/>
  </w:num>
  <w:num w:numId="5">
    <w:abstractNumId w:val="11"/>
  </w:num>
  <w:num w:numId="6">
    <w:abstractNumId w:val="10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2"/>
  </w:num>
  <w:num w:numId="12">
    <w:abstractNumId w:val="2"/>
  </w:num>
  <w:num w:numId="13">
    <w:abstractNumId w:val="3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13"/>
    <w:rsid w:val="00002367"/>
    <w:rsid w:val="00003EF0"/>
    <w:rsid w:val="00010452"/>
    <w:rsid w:val="00012E45"/>
    <w:rsid w:val="0001499C"/>
    <w:rsid w:val="00022614"/>
    <w:rsid w:val="00024E02"/>
    <w:rsid w:val="00026465"/>
    <w:rsid w:val="0003014C"/>
    <w:rsid w:val="00031829"/>
    <w:rsid w:val="00031F42"/>
    <w:rsid w:val="00033107"/>
    <w:rsid w:val="00033CFB"/>
    <w:rsid w:val="0003588C"/>
    <w:rsid w:val="00035C65"/>
    <w:rsid w:val="000431C4"/>
    <w:rsid w:val="00046718"/>
    <w:rsid w:val="000476E9"/>
    <w:rsid w:val="0005070E"/>
    <w:rsid w:val="00051C40"/>
    <w:rsid w:val="00053D38"/>
    <w:rsid w:val="00062997"/>
    <w:rsid w:val="00062F36"/>
    <w:rsid w:val="00063733"/>
    <w:rsid w:val="00072CC8"/>
    <w:rsid w:val="0007390A"/>
    <w:rsid w:val="00073FA1"/>
    <w:rsid w:val="00073FE6"/>
    <w:rsid w:val="00075B0C"/>
    <w:rsid w:val="0007616F"/>
    <w:rsid w:val="000766EA"/>
    <w:rsid w:val="00076AD5"/>
    <w:rsid w:val="000775DC"/>
    <w:rsid w:val="00077F06"/>
    <w:rsid w:val="000857A2"/>
    <w:rsid w:val="000860CE"/>
    <w:rsid w:val="00090665"/>
    <w:rsid w:val="00090AAE"/>
    <w:rsid w:val="00095C38"/>
    <w:rsid w:val="000963DB"/>
    <w:rsid w:val="000A1ED3"/>
    <w:rsid w:val="000A30C6"/>
    <w:rsid w:val="000A45E0"/>
    <w:rsid w:val="000A5627"/>
    <w:rsid w:val="000A5B4B"/>
    <w:rsid w:val="000A65FB"/>
    <w:rsid w:val="000B09A4"/>
    <w:rsid w:val="000B1AA2"/>
    <w:rsid w:val="000B1ABD"/>
    <w:rsid w:val="000B20F8"/>
    <w:rsid w:val="000B2ED1"/>
    <w:rsid w:val="000D1BA5"/>
    <w:rsid w:val="000E424B"/>
    <w:rsid w:val="000F1ADD"/>
    <w:rsid w:val="000F65BE"/>
    <w:rsid w:val="001035AE"/>
    <w:rsid w:val="00106A2F"/>
    <w:rsid w:val="001101F7"/>
    <w:rsid w:val="00112642"/>
    <w:rsid w:val="00117886"/>
    <w:rsid w:val="00117F02"/>
    <w:rsid w:val="00127B77"/>
    <w:rsid w:val="00127C5C"/>
    <w:rsid w:val="00132093"/>
    <w:rsid w:val="00133245"/>
    <w:rsid w:val="001336BE"/>
    <w:rsid w:val="00137CDE"/>
    <w:rsid w:val="00140155"/>
    <w:rsid w:val="0014183A"/>
    <w:rsid w:val="001501AC"/>
    <w:rsid w:val="0015621E"/>
    <w:rsid w:val="00157750"/>
    <w:rsid w:val="00157B52"/>
    <w:rsid w:val="0016495E"/>
    <w:rsid w:val="001659A0"/>
    <w:rsid w:val="00165E97"/>
    <w:rsid w:val="001667CA"/>
    <w:rsid w:val="00175C28"/>
    <w:rsid w:val="0018035C"/>
    <w:rsid w:val="0019155D"/>
    <w:rsid w:val="00193E1B"/>
    <w:rsid w:val="001951D1"/>
    <w:rsid w:val="00196C1D"/>
    <w:rsid w:val="00197C89"/>
    <w:rsid w:val="001A190E"/>
    <w:rsid w:val="001A4FFC"/>
    <w:rsid w:val="001A6184"/>
    <w:rsid w:val="001B4CF6"/>
    <w:rsid w:val="001B5D0C"/>
    <w:rsid w:val="001B73C0"/>
    <w:rsid w:val="001C2D27"/>
    <w:rsid w:val="001C4C00"/>
    <w:rsid w:val="001C586C"/>
    <w:rsid w:val="001C5E2F"/>
    <w:rsid w:val="001D5F2E"/>
    <w:rsid w:val="001D648D"/>
    <w:rsid w:val="001E0124"/>
    <w:rsid w:val="001E2FEE"/>
    <w:rsid w:val="001E5DC9"/>
    <w:rsid w:val="001E65BF"/>
    <w:rsid w:val="001F00CE"/>
    <w:rsid w:val="001F0E63"/>
    <w:rsid w:val="001F4D90"/>
    <w:rsid w:val="00204BF1"/>
    <w:rsid w:val="0021264A"/>
    <w:rsid w:val="002171C8"/>
    <w:rsid w:val="00220A38"/>
    <w:rsid w:val="00223164"/>
    <w:rsid w:val="00224AD0"/>
    <w:rsid w:val="00226F67"/>
    <w:rsid w:val="00227D75"/>
    <w:rsid w:val="00235CC7"/>
    <w:rsid w:val="00242B9F"/>
    <w:rsid w:val="00245179"/>
    <w:rsid w:val="0025115F"/>
    <w:rsid w:val="002528EE"/>
    <w:rsid w:val="00253D4C"/>
    <w:rsid w:val="00254A4F"/>
    <w:rsid w:val="002577F7"/>
    <w:rsid w:val="00257DBA"/>
    <w:rsid w:val="002641B7"/>
    <w:rsid w:val="00264AE3"/>
    <w:rsid w:val="00270621"/>
    <w:rsid w:val="00270CD9"/>
    <w:rsid w:val="00280F6D"/>
    <w:rsid w:val="002841A5"/>
    <w:rsid w:val="00286EAA"/>
    <w:rsid w:val="002928BD"/>
    <w:rsid w:val="00295ADC"/>
    <w:rsid w:val="0029781A"/>
    <w:rsid w:val="002A5F6B"/>
    <w:rsid w:val="002B0EE1"/>
    <w:rsid w:val="002B4270"/>
    <w:rsid w:val="002D2871"/>
    <w:rsid w:val="002D37CD"/>
    <w:rsid w:val="002D6A34"/>
    <w:rsid w:val="002D7C06"/>
    <w:rsid w:val="002E4A83"/>
    <w:rsid w:val="002E4E13"/>
    <w:rsid w:val="002E52D0"/>
    <w:rsid w:val="002E74D9"/>
    <w:rsid w:val="002F3BD9"/>
    <w:rsid w:val="002F4EF5"/>
    <w:rsid w:val="0030161E"/>
    <w:rsid w:val="0030736E"/>
    <w:rsid w:val="00317BFD"/>
    <w:rsid w:val="003204A1"/>
    <w:rsid w:val="00332C93"/>
    <w:rsid w:val="0033539A"/>
    <w:rsid w:val="0033771E"/>
    <w:rsid w:val="00341C15"/>
    <w:rsid w:val="00351097"/>
    <w:rsid w:val="00354768"/>
    <w:rsid w:val="00355628"/>
    <w:rsid w:val="003573E0"/>
    <w:rsid w:val="003649BC"/>
    <w:rsid w:val="00376FDE"/>
    <w:rsid w:val="00390827"/>
    <w:rsid w:val="0039121C"/>
    <w:rsid w:val="00392C31"/>
    <w:rsid w:val="0039513B"/>
    <w:rsid w:val="003A3AF3"/>
    <w:rsid w:val="003B0F49"/>
    <w:rsid w:val="003B21D5"/>
    <w:rsid w:val="003B734F"/>
    <w:rsid w:val="003C0284"/>
    <w:rsid w:val="003C78F9"/>
    <w:rsid w:val="003D2994"/>
    <w:rsid w:val="003D355D"/>
    <w:rsid w:val="003D36BF"/>
    <w:rsid w:val="003D4E64"/>
    <w:rsid w:val="003E04E9"/>
    <w:rsid w:val="003E1C6D"/>
    <w:rsid w:val="003E229D"/>
    <w:rsid w:val="003E4FFB"/>
    <w:rsid w:val="003F71AA"/>
    <w:rsid w:val="0040114C"/>
    <w:rsid w:val="00402995"/>
    <w:rsid w:val="00405215"/>
    <w:rsid w:val="00406B24"/>
    <w:rsid w:val="00416E6B"/>
    <w:rsid w:val="00417873"/>
    <w:rsid w:val="00417C30"/>
    <w:rsid w:val="0042468F"/>
    <w:rsid w:val="00432564"/>
    <w:rsid w:val="00443AA4"/>
    <w:rsid w:val="00444035"/>
    <w:rsid w:val="004450FF"/>
    <w:rsid w:val="004461CD"/>
    <w:rsid w:val="004541C5"/>
    <w:rsid w:val="00456657"/>
    <w:rsid w:val="00462ED0"/>
    <w:rsid w:val="00462FA1"/>
    <w:rsid w:val="00463DA9"/>
    <w:rsid w:val="004653C0"/>
    <w:rsid w:val="00471F99"/>
    <w:rsid w:val="0047368D"/>
    <w:rsid w:val="004761B8"/>
    <w:rsid w:val="00481B68"/>
    <w:rsid w:val="00482669"/>
    <w:rsid w:val="00482F0F"/>
    <w:rsid w:val="004841F4"/>
    <w:rsid w:val="004903B9"/>
    <w:rsid w:val="00490BE2"/>
    <w:rsid w:val="004956C7"/>
    <w:rsid w:val="00496662"/>
    <w:rsid w:val="0049695B"/>
    <w:rsid w:val="004979E8"/>
    <w:rsid w:val="004A4BDC"/>
    <w:rsid w:val="004A7C01"/>
    <w:rsid w:val="004A7DF0"/>
    <w:rsid w:val="004B013F"/>
    <w:rsid w:val="004B3A01"/>
    <w:rsid w:val="004B5C57"/>
    <w:rsid w:val="004B6A3C"/>
    <w:rsid w:val="004B6B69"/>
    <w:rsid w:val="004C01BE"/>
    <w:rsid w:val="004D0274"/>
    <w:rsid w:val="004D13C6"/>
    <w:rsid w:val="004D57D1"/>
    <w:rsid w:val="004D677E"/>
    <w:rsid w:val="004E2DDF"/>
    <w:rsid w:val="004E49F8"/>
    <w:rsid w:val="004E6F3E"/>
    <w:rsid w:val="004E784B"/>
    <w:rsid w:val="004E7AAA"/>
    <w:rsid w:val="004F13A6"/>
    <w:rsid w:val="004F2157"/>
    <w:rsid w:val="004F4BF8"/>
    <w:rsid w:val="004F7C5F"/>
    <w:rsid w:val="0050053A"/>
    <w:rsid w:val="00502027"/>
    <w:rsid w:val="005043A1"/>
    <w:rsid w:val="00513F35"/>
    <w:rsid w:val="005169DD"/>
    <w:rsid w:val="005179EB"/>
    <w:rsid w:val="005202C5"/>
    <w:rsid w:val="005204BC"/>
    <w:rsid w:val="005244E8"/>
    <w:rsid w:val="00526F59"/>
    <w:rsid w:val="00527C42"/>
    <w:rsid w:val="005332BE"/>
    <w:rsid w:val="00536526"/>
    <w:rsid w:val="00536E64"/>
    <w:rsid w:val="00540FC3"/>
    <w:rsid w:val="00541103"/>
    <w:rsid w:val="00543B4A"/>
    <w:rsid w:val="00544100"/>
    <w:rsid w:val="00551036"/>
    <w:rsid w:val="00553456"/>
    <w:rsid w:val="00556F9C"/>
    <w:rsid w:val="0056513C"/>
    <w:rsid w:val="005663A1"/>
    <w:rsid w:val="00567D1E"/>
    <w:rsid w:val="00571E2B"/>
    <w:rsid w:val="0057543B"/>
    <w:rsid w:val="00577BC5"/>
    <w:rsid w:val="0058156A"/>
    <w:rsid w:val="00581D8B"/>
    <w:rsid w:val="005830FD"/>
    <w:rsid w:val="005856A6"/>
    <w:rsid w:val="00586C5A"/>
    <w:rsid w:val="0058784B"/>
    <w:rsid w:val="00587FE5"/>
    <w:rsid w:val="005902B9"/>
    <w:rsid w:val="005918E6"/>
    <w:rsid w:val="00591C5B"/>
    <w:rsid w:val="00591FE6"/>
    <w:rsid w:val="005A06A6"/>
    <w:rsid w:val="005A1200"/>
    <w:rsid w:val="005A126F"/>
    <w:rsid w:val="005A6F96"/>
    <w:rsid w:val="005B5995"/>
    <w:rsid w:val="005C28EC"/>
    <w:rsid w:val="005C39C7"/>
    <w:rsid w:val="005C3E57"/>
    <w:rsid w:val="005C48DD"/>
    <w:rsid w:val="005C4D49"/>
    <w:rsid w:val="005D1272"/>
    <w:rsid w:val="005D1AEA"/>
    <w:rsid w:val="005D65CF"/>
    <w:rsid w:val="005E50E2"/>
    <w:rsid w:val="005E6C18"/>
    <w:rsid w:val="005F56B9"/>
    <w:rsid w:val="006062F2"/>
    <w:rsid w:val="00607050"/>
    <w:rsid w:val="0060797E"/>
    <w:rsid w:val="0061075F"/>
    <w:rsid w:val="00610DB4"/>
    <w:rsid w:val="00615EA9"/>
    <w:rsid w:val="00631B69"/>
    <w:rsid w:val="00641A90"/>
    <w:rsid w:val="00643DB5"/>
    <w:rsid w:val="00644644"/>
    <w:rsid w:val="006451A6"/>
    <w:rsid w:val="00646009"/>
    <w:rsid w:val="00650D6C"/>
    <w:rsid w:val="006558B2"/>
    <w:rsid w:val="00655F75"/>
    <w:rsid w:val="006573B1"/>
    <w:rsid w:val="00665D5E"/>
    <w:rsid w:val="00667BE0"/>
    <w:rsid w:val="006733E0"/>
    <w:rsid w:val="00673DD9"/>
    <w:rsid w:val="00675BBB"/>
    <w:rsid w:val="006822CE"/>
    <w:rsid w:val="006836E7"/>
    <w:rsid w:val="00690BC1"/>
    <w:rsid w:val="00690F36"/>
    <w:rsid w:val="00693454"/>
    <w:rsid w:val="006A2140"/>
    <w:rsid w:val="006A645C"/>
    <w:rsid w:val="006B0D59"/>
    <w:rsid w:val="006B163E"/>
    <w:rsid w:val="006B5164"/>
    <w:rsid w:val="006B6C0D"/>
    <w:rsid w:val="006B7AB3"/>
    <w:rsid w:val="006C2E40"/>
    <w:rsid w:val="006C52C1"/>
    <w:rsid w:val="006C6B65"/>
    <w:rsid w:val="006C752B"/>
    <w:rsid w:val="006D37C9"/>
    <w:rsid w:val="006D52DF"/>
    <w:rsid w:val="006D5421"/>
    <w:rsid w:val="006F457E"/>
    <w:rsid w:val="006F5218"/>
    <w:rsid w:val="006F6FB1"/>
    <w:rsid w:val="007036D2"/>
    <w:rsid w:val="00703E0E"/>
    <w:rsid w:val="007065CF"/>
    <w:rsid w:val="00706C50"/>
    <w:rsid w:val="0071176F"/>
    <w:rsid w:val="00713FC1"/>
    <w:rsid w:val="00714D33"/>
    <w:rsid w:val="00716374"/>
    <w:rsid w:val="00716907"/>
    <w:rsid w:val="00716C20"/>
    <w:rsid w:val="007234DC"/>
    <w:rsid w:val="00725A89"/>
    <w:rsid w:val="00726B13"/>
    <w:rsid w:val="007405CB"/>
    <w:rsid w:val="00744621"/>
    <w:rsid w:val="00747D5A"/>
    <w:rsid w:val="00754A83"/>
    <w:rsid w:val="00754DE5"/>
    <w:rsid w:val="0075589D"/>
    <w:rsid w:val="0075651F"/>
    <w:rsid w:val="00756BCB"/>
    <w:rsid w:val="00756C57"/>
    <w:rsid w:val="00756FDA"/>
    <w:rsid w:val="007620E1"/>
    <w:rsid w:val="00763523"/>
    <w:rsid w:val="00771203"/>
    <w:rsid w:val="007752C8"/>
    <w:rsid w:val="00777396"/>
    <w:rsid w:val="00777AF1"/>
    <w:rsid w:val="007805E9"/>
    <w:rsid w:val="0079325E"/>
    <w:rsid w:val="00793502"/>
    <w:rsid w:val="00797F1A"/>
    <w:rsid w:val="007A1861"/>
    <w:rsid w:val="007B045C"/>
    <w:rsid w:val="007B186A"/>
    <w:rsid w:val="007B2F61"/>
    <w:rsid w:val="007B3DF0"/>
    <w:rsid w:val="007B7E98"/>
    <w:rsid w:val="007C1472"/>
    <w:rsid w:val="007C2D79"/>
    <w:rsid w:val="007C3AC4"/>
    <w:rsid w:val="007C4FDE"/>
    <w:rsid w:val="007C5EE1"/>
    <w:rsid w:val="007D100A"/>
    <w:rsid w:val="007D1102"/>
    <w:rsid w:val="007D1FFF"/>
    <w:rsid w:val="007E0411"/>
    <w:rsid w:val="007E7E63"/>
    <w:rsid w:val="007F4872"/>
    <w:rsid w:val="008159F3"/>
    <w:rsid w:val="008229F0"/>
    <w:rsid w:val="00824417"/>
    <w:rsid w:val="0082542C"/>
    <w:rsid w:val="00825F47"/>
    <w:rsid w:val="008301C3"/>
    <w:rsid w:val="00830BE1"/>
    <w:rsid w:val="0083241A"/>
    <w:rsid w:val="0083387D"/>
    <w:rsid w:val="0084147C"/>
    <w:rsid w:val="00841816"/>
    <w:rsid w:val="0084360F"/>
    <w:rsid w:val="008475C1"/>
    <w:rsid w:val="0085063E"/>
    <w:rsid w:val="008516D9"/>
    <w:rsid w:val="00852CBB"/>
    <w:rsid w:val="00861789"/>
    <w:rsid w:val="0086549B"/>
    <w:rsid w:val="008720CA"/>
    <w:rsid w:val="0087576C"/>
    <w:rsid w:val="00880574"/>
    <w:rsid w:val="008817CC"/>
    <w:rsid w:val="00883602"/>
    <w:rsid w:val="008849B4"/>
    <w:rsid w:val="00896513"/>
    <w:rsid w:val="008A39BD"/>
    <w:rsid w:val="008A42A5"/>
    <w:rsid w:val="008A4E32"/>
    <w:rsid w:val="008A5D8F"/>
    <w:rsid w:val="008A7AF2"/>
    <w:rsid w:val="008B218A"/>
    <w:rsid w:val="008B7DFF"/>
    <w:rsid w:val="008C16BF"/>
    <w:rsid w:val="008C3AED"/>
    <w:rsid w:val="008C5608"/>
    <w:rsid w:val="008D289E"/>
    <w:rsid w:val="008D709D"/>
    <w:rsid w:val="008D7773"/>
    <w:rsid w:val="008E4C9A"/>
    <w:rsid w:val="008E714A"/>
    <w:rsid w:val="008E76AA"/>
    <w:rsid w:val="008F20D9"/>
    <w:rsid w:val="00900703"/>
    <w:rsid w:val="00901265"/>
    <w:rsid w:val="0090128C"/>
    <w:rsid w:val="0090288A"/>
    <w:rsid w:val="00905637"/>
    <w:rsid w:val="0090643D"/>
    <w:rsid w:val="00910DF6"/>
    <w:rsid w:val="00913F73"/>
    <w:rsid w:val="00917E3F"/>
    <w:rsid w:val="009229F9"/>
    <w:rsid w:val="00922B90"/>
    <w:rsid w:val="00923B5C"/>
    <w:rsid w:val="009265E5"/>
    <w:rsid w:val="00927321"/>
    <w:rsid w:val="0093471B"/>
    <w:rsid w:val="00935F8D"/>
    <w:rsid w:val="00941589"/>
    <w:rsid w:val="00945D04"/>
    <w:rsid w:val="00945E45"/>
    <w:rsid w:val="00946DB8"/>
    <w:rsid w:val="00956A44"/>
    <w:rsid w:val="00963C45"/>
    <w:rsid w:val="0096560A"/>
    <w:rsid w:val="0097102C"/>
    <w:rsid w:val="00973A7E"/>
    <w:rsid w:val="009763A4"/>
    <w:rsid w:val="00980787"/>
    <w:rsid w:val="009810A1"/>
    <w:rsid w:val="009823AE"/>
    <w:rsid w:val="00986CB4"/>
    <w:rsid w:val="00987719"/>
    <w:rsid w:val="00991DB1"/>
    <w:rsid w:val="0099655A"/>
    <w:rsid w:val="009974F1"/>
    <w:rsid w:val="009A034B"/>
    <w:rsid w:val="009A0D27"/>
    <w:rsid w:val="009A317D"/>
    <w:rsid w:val="009A383B"/>
    <w:rsid w:val="009A4756"/>
    <w:rsid w:val="009A515E"/>
    <w:rsid w:val="009B0FDA"/>
    <w:rsid w:val="009B2407"/>
    <w:rsid w:val="009B2DD8"/>
    <w:rsid w:val="009C077E"/>
    <w:rsid w:val="009C0D5D"/>
    <w:rsid w:val="009C0FEE"/>
    <w:rsid w:val="009C74B2"/>
    <w:rsid w:val="009D1642"/>
    <w:rsid w:val="009E0BAE"/>
    <w:rsid w:val="009E390B"/>
    <w:rsid w:val="009E3B4D"/>
    <w:rsid w:val="009E6808"/>
    <w:rsid w:val="009E7A8D"/>
    <w:rsid w:val="009E7E5E"/>
    <w:rsid w:val="009F2217"/>
    <w:rsid w:val="009F3410"/>
    <w:rsid w:val="00A010B8"/>
    <w:rsid w:val="00A0128C"/>
    <w:rsid w:val="00A0596F"/>
    <w:rsid w:val="00A145A1"/>
    <w:rsid w:val="00A22385"/>
    <w:rsid w:val="00A24C7B"/>
    <w:rsid w:val="00A320B6"/>
    <w:rsid w:val="00A33DB0"/>
    <w:rsid w:val="00A36462"/>
    <w:rsid w:val="00A40CA0"/>
    <w:rsid w:val="00A421C0"/>
    <w:rsid w:val="00A45931"/>
    <w:rsid w:val="00A4667E"/>
    <w:rsid w:val="00A516F0"/>
    <w:rsid w:val="00A55E7F"/>
    <w:rsid w:val="00A56EC4"/>
    <w:rsid w:val="00A61E87"/>
    <w:rsid w:val="00A74F3D"/>
    <w:rsid w:val="00A83B51"/>
    <w:rsid w:val="00A8528E"/>
    <w:rsid w:val="00A8753D"/>
    <w:rsid w:val="00A908A9"/>
    <w:rsid w:val="00A9222D"/>
    <w:rsid w:val="00A94859"/>
    <w:rsid w:val="00A95C08"/>
    <w:rsid w:val="00A97762"/>
    <w:rsid w:val="00AB12B3"/>
    <w:rsid w:val="00AB2D1B"/>
    <w:rsid w:val="00AC1AE1"/>
    <w:rsid w:val="00AC626E"/>
    <w:rsid w:val="00AD7145"/>
    <w:rsid w:val="00AD7A84"/>
    <w:rsid w:val="00AE3DC7"/>
    <w:rsid w:val="00AF13B0"/>
    <w:rsid w:val="00AF20A0"/>
    <w:rsid w:val="00AF48FF"/>
    <w:rsid w:val="00B027D2"/>
    <w:rsid w:val="00B0508D"/>
    <w:rsid w:val="00B05272"/>
    <w:rsid w:val="00B05473"/>
    <w:rsid w:val="00B0720B"/>
    <w:rsid w:val="00B07642"/>
    <w:rsid w:val="00B11AF5"/>
    <w:rsid w:val="00B134B6"/>
    <w:rsid w:val="00B14698"/>
    <w:rsid w:val="00B1508E"/>
    <w:rsid w:val="00B17B8C"/>
    <w:rsid w:val="00B20169"/>
    <w:rsid w:val="00B24D84"/>
    <w:rsid w:val="00B271DF"/>
    <w:rsid w:val="00B33A5F"/>
    <w:rsid w:val="00B41F63"/>
    <w:rsid w:val="00B42321"/>
    <w:rsid w:val="00B4242D"/>
    <w:rsid w:val="00B42509"/>
    <w:rsid w:val="00B4467D"/>
    <w:rsid w:val="00B47156"/>
    <w:rsid w:val="00B5379C"/>
    <w:rsid w:val="00B6112F"/>
    <w:rsid w:val="00B61B1F"/>
    <w:rsid w:val="00B63B16"/>
    <w:rsid w:val="00B65ADE"/>
    <w:rsid w:val="00B6663A"/>
    <w:rsid w:val="00B81F91"/>
    <w:rsid w:val="00B84331"/>
    <w:rsid w:val="00B8447F"/>
    <w:rsid w:val="00B84DAB"/>
    <w:rsid w:val="00B86155"/>
    <w:rsid w:val="00B870B1"/>
    <w:rsid w:val="00B942D1"/>
    <w:rsid w:val="00B9567A"/>
    <w:rsid w:val="00BA5E82"/>
    <w:rsid w:val="00BA7431"/>
    <w:rsid w:val="00BA7452"/>
    <w:rsid w:val="00BA7951"/>
    <w:rsid w:val="00BB4A5E"/>
    <w:rsid w:val="00BB5B59"/>
    <w:rsid w:val="00BC001D"/>
    <w:rsid w:val="00BC1616"/>
    <w:rsid w:val="00BC2215"/>
    <w:rsid w:val="00BD05C2"/>
    <w:rsid w:val="00BD1B4C"/>
    <w:rsid w:val="00BE3B2A"/>
    <w:rsid w:val="00BE5B8D"/>
    <w:rsid w:val="00BE658F"/>
    <w:rsid w:val="00BE73E8"/>
    <w:rsid w:val="00BF186B"/>
    <w:rsid w:val="00BF236A"/>
    <w:rsid w:val="00BF37E6"/>
    <w:rsid w:val="00C02A88"/>
    <w:rsid w:val="00C02F9C"/>
    <w:rsid w:val="00C04501"/>
    <w:rsid w:val="00C06F12"/>
    <w:rsid w:val="00C11D13"/>
    <w:rsid w:val="00C12E3C"/>
    <w:rsid w:val="00C204CB"/>
    <w:rsid w:val="00C20FEC"/>
    <w:rsid w:val="00C2294F"/>
    <w:rsid w:val="00C22F87"/>
    <w:rsid w:val="00C260A7"/>
    <w:rsid w:val="00C30179"/>
    <w:rsid w:val="00C318F8"/>
    <w:rsid w:val="00C360DF"/>
    <w:rsid w:val="00C36B70"/>
    <w:rsid w:val="00C37303"/>
    <w:rsid w:val="00C37447"/>
    <w:rsid w:val="00C413D4"/>
    <w:rsid w:val="00C44528"/>
    <w:rsid w:val="00C4479F"/>
    <w:rsid w:val="00C53B0B"/>
    <w:rsid w:val="00C54998"/>
    <w:rsid w:val="00C56B6A"/>
    <w:rsid w:val="00C64C11"/>
    <w:rsid w:val="00C70989"/>
    <w:rsid w:val="00C74D1E"/>
    <w:rsid w:val="00C80275"/>
    <w:rsid w:val="00C80467"/>
    <w:rsid w:val="00C8502A"/>
    <w:rsid w:val="00C927BE"/>
    <w:rsid w:val="00C92EEB"/>
    <w:rsid w:val="00C967A1"/>
    <w:rsid w:val="00CA071C"/>
    <w:rsid w:val="00CA19D5"/>
    <w:rsid w:val="00CA4619"/>
    <w:rsid w:val="00CA52B8"/>
    <w:rsid w:val="00CB1771"/>
    <w:rsid w:val="00CB4C83"/>
    <w:rsid w:val="00CB6991"/>
    <w:rsid w:val="00CB7170"/>
    <w:rsid w:val="00CC061D"/>
    <w:rsid w:val="00CC1781"/>
    <w:rsid w:val="00CC34BB"/>
    <w:rsid w:val="00CD13C7"/>
    <w:rsid w:val="00CD25CD"/>
    <w:rsid w:val="00CE09B6"/>
    <w:rsid w:val="00CE3313"/>
    <w:rsid w:val="00CF1A60"/>
    <w:rsid w:val="00CF3DB1"/>
    <w:rsid w:val="00CF4D4F"/>
    <w:rsid w:val="00CF5081"/>
    <w:rsid w:val="00CF5C81"/>
    <w:rsid w:val="00CF60C7"/>
    <w:rsid w:val="00D02B23"/>
    <w:rsid w:val="00D02D34"/>
    <w:rsid w:val="00D03EE3"/>
    <w:rsid w:val="00D0661E"/>
    <w:rsid w:val="00D06A56"/>
    <w:rsid w:val="00D0754F"/>
    <w:rsid w:val="00D10FF6"/>
    <w:rsid w:val="00D15E88"/>
    <w:rsid w:val="00D201CC"/>
    <w:rsid w:val="00D20948"/>
    <w:rsid w:val="00D21EF9"/>
    <w:rsid w:val="00D22261"/>
    <w:rsid w:val="00D251C8"/>
    <w:rsid w:val="00D26C96"/>
    <w:rsid w:val="00D45086"/>
    <w:rsid w:val="00D46075"/>
    <w:rsid w:val="00D46580"/>
    <w:rsid w:val="00D47F3C"/>
    <w:rsid w:val="00D50426"/>
    <w:rsid w:val="00D52709"/>
    <w:rsid w:val="00D549D6"/>
    <w:rsid w:val="00D55368"/>
    <w:rsid w:val="00D570D6"/>
    <w:rsid w:val="00D57CE5"/>
    <w:rsid w:val="00D715C7"/>
    <w:rsid w:val="00D728D4"/>
    <w:rsid w:val="00D825B6"/>
    <w:rsid w:val="00D82A98"/>
    <w:rsid w:val="00D84F02"/>
    <w:rsid w:val="00D86BE3"/>
    <w:rsid w:val="00D91057"/>
    <w:rsid w:val="00D92CE9"/>
    <w:rsid w:val="00D962B6"/>
    <w:rsid w:val="00DA05A9"/>
    <w:rsid w:val="00DA1894"/>
    <w:rsid w:val="00DA58F7"/>
    <w:rsid w:val="00DA760A"/>
    <w:rsid w:val="00DA774E"/>
    <w:rsid w:val="00DB36B6"/>
    <w:rsid w:val="00DB4647"/>
    <w:rsid w:val="00DB6DF3"/>
    <w:rsid w:val="00DB7B4D"/>
    <w:rsid w:val="00DC01DF"/>
    <w:rsid w:val="00DC2AEE"/>
    <w:rsid w:val="00DC2DCA"/>
    <w:rsid w:val="00DC3047"/>
    <w:rsid w:val="00DD5DA2"/>
    <w:rsid w:val="00DD6245"/>
    <w:rsid w:val="00DD6EF8"/>
    <w:rsid w:val="00DE2EE2"/>
    <w:rsid w:val="00DE41C2"/>
    <w:rsid w:val="00DE4721"/>
    <w:rsid w:val="00DE4FC8"/>
    <w:rsid w:val="00DE503C"/>
    <w:rsid w:val="00DF03A1"/>
    <w:rsid w:val="00DF0416"/>
    <w:rsid w:val="00DF24D3"/>
    <w:rsid w:val="00DF3366"/>
    <w:rsid w:val="00DF3D6D"/>
    <w:rsid w:val="00DF3DDC"/>
    <w:rsid w:val="00DF654E"/>
    <w:rsid w:val="00DF7BCC"/>
    <w:rsid w:val="00E00EBF"/>
    <w:rsid w:val="00E046B9"/>
    <w:rsid w:val="00E075E2"/>
    <w:rsid w:val="00E07BF8"/>
    <w:rsid w:val="00E12472"/>
    <w:rsid w:val="00E21436"/>
    <w:rsid w:val="00E23229"/>
    <w:rsid w:val="00E2429C"/>
    <w:rsid w:val="00E2570B"/>
    <w:rsid w:val="00E34E60"/>
    <w:rsid w:val="00E36ECE"/>
    <w:rsid w:val="00E407AF"/>
    <w:rsid w:val="00E44151"/>
    <w:rsid w:val="00E44EF3"/>
    <w:rsid w:val="00E45E89"/>
    <w:rsid w:val="00E467F2"/>
    <w:rsid w:val="00E47B97"/>
    <w:rsid w:val="00E51DE7"/>
    <w:rsid w:val="00E5365C"/>
    <w:rsid w:val="00E546E5"/>
    <w:rsid w:val="00E56A86"/>
    <w:rsid w:val="00E6293A"/>
    <w:rsid w:val="00E6409E"/>
    <w:rsid w:val="00E6413F"/>
    <w:rsid w:val="00E65014"/>
    <w:rsid w:val="00E65C3E"/>
    <w:rsid w:val="00E71893"/>
    <w:rsid w:val="00E7342A"/>
    <w:rsid w:val="00E772F5"/>
    <w:rsid w:val="00E81757"/>
    <w:rsid w:val="00E84244"/>
    <w:rsid w:val="00E854DC"/>
    <w:rsid w:val="00E913E7"/>
    <w:rsid w:val="00E9176E"/>
    <w:rsid w:val="00E931EF"/>
    <w:rsid w:val="00E94936"/>
    <w:rsid w:val="00EA03D6"/>
    <w:rsid w:val="00EA0ACF"/>
    <w:rsid w:val="00EA1EE9"/>
    <w:rsid w:val="00EA600B"/>
    <w:rsid w:val="00EB0BA2"/>
    <w:rsid w:val="00EB5513"/>
    <w:rsid w:val="00EB723A"/>
    <w:rsid w:val="00EC23A3"/>
    <w:rsid w:val="00EC2D8B"/>
    <w:rsid w:val="00EC4006"/>
    <w:rsid w:val="00EC591C"/>
    <w:rsid w:val="00ED4AC0"/>
    <w:rsid w:val="00ED5AC9"/>
    <w:rsid w:val="00ED66C9"/>
    <w:rsid w:val="00ED6AED"/>
    <w:rsid w:val="00EE1659"/>
    <w:rsid w:val="00EE263B"/>
    <w:rsid w:val="00EE3D94"/>
    <w:rsid w:val="00EF42DC"/>
    <w:rsid w:val="00EF5631"/>
    <w:rsid w:val="00EF7A7E"/>
    <w:rsid w:val="00F0057A"/>
    <w:rsid w:val="00F02C43"/>
    <w:rsid w:val="00F031F5"/>
    <w:rsid w:val="00F04F43"/>
    <w:rsid w:val="00F05BD1"/>
    <w:rsid w:val="00F11452"/>
    <w:rsid w:val="00F12903"/>
    <w:rsid w:val="00F203B2"/>
    <w:rsid w:val="00F22495"/>
    <w:rsid w:val="00F26F7A"/>
    <w:rsid w:val="00F41E00"/>
    <w:rsid w:val="00F546B6"/>
    <w:rsid w:val="00F54D97"/>
    <w:rsid w:val="00F561AF"/>
    <w:rsid w:val="00F561D2"/>
    <w:rsid w:val="00F60ED0"/>
    <w:rsid w:val="00F61680"/>
    <w:rsid w:val="00F62245"/>
    <w:rsid w:val="00F64A47"/>
    <w:rsid w:val="00F66495"/>
    <w:rsid w:val="00F703FC"/>
    <w:rsid w:val="00F70A8F"/>
    <w:rsid w:val="00F72B15"/>
    <w:rsid w:val="00F74CAE"/>
    <w:rsid w:val="00F77011"/>
    <w:rsid w:val="00F82014"/>
    <w:rsid w:val="00F82D5D"/>
    <w:rsid w:val="00F87DF6"/>
    <w:rsid w:val="00F90414"/>
    <w:rsid w:val="00F913CE"/>
    <w:rsid w:val="00F91648"/>
    <w:rsid w:val="00F96436"/>
    <w:rsid w:val="00F9685B"/>
    <w:rsid w:val="00F96EE7"/>
    <w:rsid w:val="00F97A4D"/>
    <w:rsid w:val="00FA2AE8"/>
    <w:rsid w:val="00FA3BC7"/>
    <w:rsid w:val="00FA42BF"/>
    <w:rsid w:val="00FB35A7"/>
    <w:rsid w:val="00FB3900"/>
    <w:rsid w:val="00FB67E9"/>
    <w:rsid w:val="00FC6321"/>
    <w:rsid w:val="00FC7DF5"/>
    <w:rsid w:val="00FD2087"/>
    <w:rsid w:val="00FD5C88"/>
    <w:rsid w:val="00FE22CD"/>
    <w:rsid w:val="00FE4FA3"/>
    <w:rsid w:val="00FE5EC4"/>
    <w:rsid w:val="00FE640B"/>
    <w:rsid w:val="00FF22D6"/>
    <w:rsid w:val="00FF3D34"/>
    <w:rsid w:val="00FF55D8"/>
    <w:rsid w:val="032EDF8A"/>
    <w:rsid w:val="073CEF45"/>
    <w:rsid w:val="10C4F784"/>
    <w:rsid w:val="19063BB0"/>
    <w:rsid w:val="19E93BBE"/>
    <w:rsid w:val="1BACD94F"/>
    <w:rsid w:val="215472BF"/>
    <w:rsid w:val="234C8160"/>
    <w:rsid w:val="2AB78D06"/>
    <w:rsid w:val="2B5B50D4"/>
    <w:rsid w:val="321E349A"/>
    <w:rsid w:val="33DB064E"/>
    <w:rsid w:val="3D0E2D74"/>
    <w:rsid w:val="47664D7B"/>
    <w:rsid w:val="4DAB3885"/>
    <w:rsid w:val="4F9936FA"/>
    <w:rsid w:val="505778EE"/>
    <w:rsid w:val="50D1F1FC"/>
    <w:rsid w:val="521DC3E2"/>
    <w:rsid w:val="57AC7D28"/>
    <w:rsid w:val="5E4DE55F"/>
    <w:rsid w:val="622DEF76"/>
    <w:rsid w:val="634CE35A"/>
    <w:rsid w:val="655E26AF"/>
    <w:rsid w:val="66303591"/>
    <w:rsid w:val="66AB32BC"/>
    <w:rsid w:val="673150DE"/>
    <w:rsid w:val="6A874DAE"/>
    <w:rsid w:val="6D80A75A"/>
    <w:rsid w:val="799A27A1"/>
    <w:rsid w:val="7C1B8524"/>
    <w:rsid w:val="7FFDD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4B7AE8"/>
  <w15:chartTrackingRefBased/>
  <w15:docId w15:val="{6892E874-3260-4D78-A5A2-760C91D2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5D1272"/>
    <w:pPr>
      <w:keepNext/>
      <w:keepLines/>
      <w:numPr>
        <w:numId w:val="3"/>
      </w:numPr>
      <w:shd w:val="solid" w:color="FF7171" w:fill="auto"/>
      <w:spacing w:before="320" w:after="240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4E49F8"/>
    <w:pPr>
      <w:keepNext/>
      <w:keepLines/>
      <w:numPr>
        <w:ilvl w:val="1"/>
        <w:numId w:val="3"/>
      </w:numPr>
      <w:spacing w:before="320"/>
      <w:outlineLvl w:val="1"/>
    </w:pPr>
    <w:rPr>
      <w:rFonts w:eastAsiaTheme="majorEastAsia" w:cstheme="majorBidi"/>
      <w:b/>
      <w:color w:val="FF5353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7AA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716C20"/>
    <w:rPr>
      <w:rFonts w:ascii="Arial" w:eastAsiaTheme="majorEastAsia" w:hAnsi="Arial" w:cstheme="majorBidi"/>
      <w:b/>
      <w:sz w:val="48"/>
      <w:szCs w:val="32"/>
      <w:shd w:val="solid" w:color="FF7171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716C20"/>
    <w:rPr>
      <w:rFonts w:ascii="Arial" w:eastAsiaTheme="majorEastAsia" w:hAnsi="Arial" w:cstheme="majorBidi"/>
      <w:b/>
      <w:color w:val="FF5353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FE5"/>
    <w:pPr>
      <w:numPr>
        <w:numId w:val="0"/>
      </w:numPr>
      <w:outlineLvl w:val="9"/>
    </w:pPr>
    <w:rPr>
      <w:rFonts w:asciiTheme="majorHAnsi" w:hAnsiTheme="majorHAnsi"/>
      <w:b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F3D6D"/>
    <w:pPr>
      <w:pBdr>
        <w:bottom w:val="single" w:sz="24" w:space="1" w:color="FF7171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680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9E3B4D"/>
    <w:pPr>
      <w:shd w:val="solid" w:color="FF6D6D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9E3B4D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6D6D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87FE5"/>
    <w:pPr>
      <w:spacing w:after="200" w:line="240" w:lineRule="auto"/>
    </w:pPr>
    <w:rPr>
      <w:i/>
      <w:iCs/>
      <w:color w:val="FF5353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DE4721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FF22D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653C0"/>
    <w:rPr>
      <w:color w:val="954F72" w:themeColor="followedHyperlink"/>
      <w:u w:val="single"/>
    </w:rPr>
  </w:style>
  <w:style w:type="character" w:styleId="Titredulivre">
    <w:name w:val="Book Title"/>
    <w:basedOn w:val="Policepardfaut"/>
    <w:uiPriority w:val="33"/>
    <w:qFormat/>
    <w:rsid w:val="00CF60C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26" Type="http://schemas.openxmlformats.org/officeDocument/2006/relationships/hyperlink" Target="https://forum.unity.com/" TargetMode="External"/><Relationship Id="rId21" Type="http://schemas.openxmlformats.org/officeDocument/2006/relationships/image" Target="media/image6.emf"/><Relationship Id="rId34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s://stackoverflow.com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hyperlink" Target="https://store.unity.com/fr?_ga=2.110160710.2121363056.1601288361-388619079.1600677415" TargetMode="External"/><Relationship Id="rId29" Type="http://schemas.openxmlformats.org/officeDocument/2006/relationships/hyperlink" Target="https://www.youtube.com/channel/UCFK6NCbuCIVzA6Yj1G_ZqCg%20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docs.unity3d.com/Manual/index.html" TargetMode="External"/><Relationship Id="rId32" Type="http://schemas.openxmlformats.org/officeDocument/2006/relationships/image" Target="media/image9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gamedev.stackexchange.com/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github.com/ThomasAmstutz/cancre_simulator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.vsdx"/><Relationship Id="rId27" Type="http://schemas.openxmlformats.org/officeDocument/2006/relationships/hyperlink" Target="https://www.youtube.com/user/Unity3D" TargetMode="External"/><Relationship Id="rId30" Type="http://schemas.openxmlformats.org/officeDocument/2006/relationships/hyperlink" Target="https://discord.com/invite/cNq6PvR" TargetMode="External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%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2020-09-30T00:00:00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9B54332024A429708645244202D9F" ma:contentTypeVersion="11" ma:contentTypeDescription="Crée un document." ma:contentTypeScope="" ma:versionID="0815a7d6da0f4317f207b0a31286089a">
  <xsd:schema xmlns:xsd="http://www.w3.org/2001/XMLSchema" xmlns:xs="http://www.w3.org/2001/XMLSchema" xmlns:p="http://schemas.microsoft.com/office/2006/metadata/properties" xmlns:ns2="182394c2-6a3a-4ef0-a482-db59ef7677f8" xmlns:ns3="986ec48b-8b63-4faf-9c8b-ec296fe44942" targetNamespace="http://schemas.microsoft.com/office/2006/metadata/properties" ma:root="true" ma:fieldsID="c8c3286f99f1c7a9f05b2048076568dd" ns2:_="" ns3:_="">
    <xsd:import namespace="182394c2-6a3a-4ef0-a482-db59ef7677f8"/>
    <xsd:import namespace="986ec48b-8b63-4faf-9c8b-ec296fe449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2394c2-6a3a-4ef0-a482-db59ef767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ec48b-8b63-4faf-9c8b-ec296fe449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E5D6B-492E-4CF9-9DE8-17A5F2B0AA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3AEC27-AACB-403A-B0BB-19F8C812B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2394c2-6a3a-4ef0-a482-db59ef7677f8"/>
    <ds:schemaRef ds:uri="986ec48b-8b63-4faf-9c8b-ec296fe449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7BE4075-2D96-489D-B136-748310E7A9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 .dotx</Template>
  <TotalTime>783</TotalTime>
  <Pages>14</Pages>
  <Words>2347</Words>
  <Characters>12909</Characters>
  <Application>Microsoft Office Word</Application>
  <DocSecurity>0</DocSecurity>
  <Lines>107</Lines>
  <Paragraphs>30</Paragraphs>
  <ScaleCrop>false</ScaleCrop>
  <Company>DIVTEC – PORTES-OUVERTES 2020</Company>
  <LinksUpToDate>false</LinksUpToDate>
  <CharactersWithSpaces>15226</CharactersWithSpaces>
  <SharedDoc>false</SharedDoc>
  <HLinks>
    <vt:vector size="330" baseType="variant">
      <vt:variant>
        <vt:i4>7667768</vt:i4>
      </vt:variant>
      <vt:variant>
        <vt:i4>309</vt:i4>
      </vt:variant>
      <vt:variant>
        <vt:i4>0</vt:i4>
      </vt:variant>
      <vt:variant>
        <vt:i4>5</vt:i4>
      </vt:variant>
      <vt:variant>
        <vt:lpwstr>https://discord.com/invite/cNq6PvR</vt:lpwstr>
      </vt:variant>
      <vt:variant>
        <vt:lpwstr/>
      </vt:variant>
      <vt:variant>
        <vt:i4>6422608</vt:i4>
      </vt:variant>
      <vt:variant>
        <vt:i4>306</vt:i4>
      </vt:variant>
      <vt:variant>
        <vt:i4>0</vt:i4>
      </vt:variant>
      <vt:variant>
        <vt:i4>5</vt:i4>
      </vt:variant>
      <vt:variant>
        <vt:lpwstr>https://www.youtube.com/channel/UCFK6NCbuCIVzA6Yj1G_ZqCg</vt:lpwstr>
      </vt:variant>
      <vt:variant>
        <vt:lpwstr/>
      </vt:variant>
      <vt:variant>
        <vt:i4>2555956</vt:i4>
      </vt:variant>
      <vt:variant>
        <vt:i4>303</vt:i4>
      </vt:variant>
      <vt:variant>
        <vt:i4>0</vt:i4>
      </vt:variant>
      <vt:variant>
        <vt:i4>5</vt:i4>
      </vt:variant>
      <vt:variant>
        <vt:lpwstr>https://gamedev.stackexchange.com/</vt:lpwstr>
      </vt:variant>
      <vt:variant>
        <vt:lpwstr/>
      </vt:variant>
      <vt:variant>
        <vt:i4>6225988</vt:i4>
      </vt:variant>
      <vt:variant>
        <vt:i4>300</vt:i4>
      </vt:variant>
      <vt:variant>
        <vt:i4>0</vt:i4>
      </vt:variant>
      <vt:variant>
        <vt:i4>5</vt:i4>
      </vt:variant>
      <vt:variant>
        <vt:lpwstr>https://www.youtube.com/user/Unity3D</vt:lpwstr>
      </vt:variant>
      <vt:variant>
        <vt:lpwstr/>
      </vt:variant>
      <vt:variant>
        <vt:i4>5308498</vt:i4>
      </vt:variant>
      <vt:variant>
        <vt:i4>297</vt:i4>
      </vt:variant>
      <vt:variant>
        <vt:i4>0</vt:i4>
      </vt:variant>
      <vt:variant>
        <vt:i4>5</vt:i4>
      </vt:variant>
      <vt:variant>
        <vt:lpwstr>https://forum.unity.com/</vt:lpwstr>
      </vt:variant>
      <vt:variant>
        <vt:lpwstr/>
      </vt:variant>
      <vt:variant>
        <vt:i4>7012392</vt:i4>
      </vt:variant>
      <vt:variant>
        <vt:i4>294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7471142</vt:i4>
      </vt:variant>
      <vt:variant>
        <vt:i4>291</vt:i4>
      </vt:variant>
      <vt:variant>
        <vt:i4>0</vt:i4>
      </vt:variant>
      <vt:variant>
        <vt:i4>5</vt:i4>
      </vt:variant>
      <vt:variant>
        <vt:lpwstr>https://docs.unity3d.com/Manual/index.html</vt:lpwstr>
      </vt:variant>
      <vt:variant>
        <vt:lpwstr/>
      </vt:variant>
      <vt:variant>
        <vt:i4>2555995</vt:i4>
      </vt:variant>
      <vt:variant>
        <vt:i4>282</vt:i4>
      </vt:variant>
      <vt:variant>
        <vt:i4>0</vt:i4>
      </vt:variant>
      <vt:variant>
        <vt:i4>5</vt:i4>
      </vt:variant>
      <vt:variant>
        <vt:lpwstr>https://store.unity.com/fr?_ga=2.110160710.2121363056.1601288361-388619079.1600677415</vt:lpwstr>
      </vt:variant>
      <vt:variant>
        <vt:lpwstr/>
      </vt:variant>
      <vt:variant>
        <vt:i4>2687005</vt:i4>
      </vt:variant>
      <vt:variant>
        <vt:i4>279</vt:i4>
      </vt:variant>
      <vt:variant>
        <vt:i4>0</vt:i4>
      </vt:variant>
      <vt:variant>
        <vt:i4>5</vt:i4>
      </vt:variant>
      <vt:variant>
        <vt:lpwstr>https://github.com/ThomasAmstutz/cancre_simulator</vt:lpwstr>
      </vt:variant>
      <vt:variant>
        <vt:lpwstr/>
      </vt:variant>
      <vt:variant>
        <vt:i4>1376305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_Toc52354237</vt:lpwstr>
      </vt:variant>
      <vt:variant>
        <vt:i4>1310769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_Toc52354236</vt:lpwstr>
      </vt:variant>
      <vt:variant>
        <vt:i4>1507377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_Toc52354235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_Toc52354234</vt:lpwstr>
      </vt:variant>
      <vt:variant>
        <vt:i4>1114161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_Toc52354233</vt:lpwstr>
      </vt:variant>
      <vt:variant>
        <vt:i4>1048625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_Toc52354232</vt:lpwstr>
      </vt:variant>
      <vt:variant>
        <vt:i4>1245233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_Toc52354231</vt:lpwstr>
      </vt:variant>
      <vt:variant>
        <vt:i4>1179697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_Toc52354230</vt:lpwstr>
      </vt:variant>
      <vt:variant>
        <vt:i4>1769520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_Toc52354229</vt:lpwstr>
      </vt:variant>
      <vt:variant>
        <vt:i4>1703984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_Toc52354228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_Toc52354227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_Toc52354226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_Toc52354225</vt:lpwstr>
      </vt:variant>
      <vt:variant>
        <vt:i4>1441840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_Toc52354224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_Toc52354223</vt:lpwstr>
      </vt:variant>
      <vt:variant>
        <vt:i4>1048624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_Toc52354222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_Toc52354221</vt:lpwstr>
      </vt:variant>
      <vt:variant>
        <vt:i4>1179696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_Toc52354220</vt:lpwstr>
      </vt:variant>
      <vt:variant>
        <vt:i4>1769523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_Toc52354219</vt:lpwstr>
      </vt:variant>
      <vt:variant>
        <vt:i4>1703987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_Toc52354218</vt:lpwstr>
      </vt:variant>
      <vt:variant>
        <vt:i4>1376307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_Toc52354217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_Toc52354216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_Toc52354215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_Toc52354214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_Toc52354213</vt:lpwstr>
      </vt:variant>
      <vt:variant>
        <vt:i4>1048627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_Toc52354212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_Toc52354211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_Toc52354210</vt:lpwstr>
      </vt:variant>
      <vt:variant>
        <vt:i4>1769522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_Toc52354209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_Toc52354208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_Toc52354207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_Toc52354206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_Toc52354205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_Toc52354204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_Toc52354203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_Toc52354202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_Toc52354201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_Toc52354200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_Toc52354199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_Toc52354198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_Toc52354197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_Toc52354196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_Toc52354195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_Toc52354194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_Toc52354193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_Toc52354192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travail</dc:title>
  <dc:subject/>
  <dc:creator>Bovay Louis, Amstutz Thomas, Goudron Mathieu</dc:creator>
  <cp:keywords/>
  <dc:description/>
  <cp:lastModifiedBy>Amstutz Thomas</cp:lastModifiedBy>
  <cp:revision>348</cp:revision>
  <dcterms:created xsi:type="dcterms:W3CDTF">2020-08-25T07:26:00Z</dcterms:created>
  <dcterms:modified xsi:type="dcterms:W3CDTF">2020-09-30T11:10:00Z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0x01010041B9B54332024A429708645244202D9F</vt:lpwstr>
  </property>
</Properties>
</file>